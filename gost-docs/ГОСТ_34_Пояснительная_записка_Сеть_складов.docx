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3EB3E" w14:textId="77777777" w:rsidR="00D57D1D" w:rsidRPr="00333DEE" w:rsidRDefault="005B17A3" w:rsidP="00D57D1D">
      <w:pPr>
        <w:pStyle w:val="aff3"/>
        <w:rPr>
          <w:rFonts w:ascii="Times New Roman" w:hAnsi="Times New Roman"/>
          <w:b/>
          <w:sz w:val="32"/>
          <w:szCs w:val="32"/>
        </w:rPr>
      </w:pPr>
      <w:r w:rsidRPr="00333DEE">
        <w:rPr>
          <w:rFonts w:ascii="Times New Roman" w:hAnsi="Times New Roman"/>
        </w:rPr>
        <w:t>ООО «Троя и К»</w:t>
      </w:r>
    </w:p>
    <w:p w14:paraId="71149FD5" w14:textId="77777777" w:rsidR="00D57D1D" w:rsidRPr="00333DEE" w:rsidRDefault="00D57D1D" w:rsidP="00D57D1D">
      <w:pPr>
        <w:jc w:val="center"/>
      </w:pPr>
    </w:p>
    <w:p w14:paraId="3F44A750" w14:textId="77777777" w:rsidR="000B4CE0" w:rsidRPr="00333DEE" w:rsidRDefault="000B4CE0">
      <w:pPr>
        <w:jc w:val="center"/>
      </w:pPr>
    </w:p>
    <w:p w14:paraId="47D3887F" w14:textId="77777777" w:rsidR="000B4CE0" w:rsidRPr="00333DEE" w:rsidRDefault="000B4CE0">
      <w:pPr>
        <w:jc w:val="center"/>
      </w:pPr>
    </w:p>
    <w:p w14:paraId="19284136" w14:textId="77777777" w:rsidR="000B4CE0" w:rsidRPr="00333DEE" w:rsidRDefault="000B4CE0">
      <w:pPr>
        <w:jc w:val="center"/>
      </w:pPr>
    </w:p>
    <w:p w14:paraId="385A7CA0" w14:textId="77777777" w:rsidR="000B4CE0" w:rsidRPr="00333DEE" w:rsidRDefault="000B4CE0">
      <w:pPr>
        <w:jc w:val="left"/>
        <w:rPr>
          <w:b/>
          <w:u w:val="single"/>
        </w:rPr>
      </w:pPr>
      <w:r w:rsidRPr="00333DEE">
        <w:rPr>
          <w:b/>
          <w:u w:val="single"/>
        </w:rPr>
        <w:t>УТВЕРЖДЕН</w:t>
      </w:r>
    </w:p>
    <w:p w14:paraId="026BCEF6" w14:textId="77777777" w:rsidR="000B4CE0" w:rsidRPr="00333DEE" w:rsidRDefault="004C69A5">
      <w:pPr>
        <w:jc w:val="left"/>
      </w:pPr>
      <w:r w:rsidRPr="00333DEE">
        <w:t>ТСС.П2-ЛУ</w:t>
      </w:r>
    </w:p>
    <w:p w14:paraId="7CEF55C2" w14:textId="77777777" w:rsidR="000B4CE0" w:rsidRPr="00333DEE" w:rsidRDefault="000B4CE0"/>
    <w:p w14:paraId="04B9DBA2" w14:textId="77777777" w:rsidR="000B4CE0" w:rsidRPr="00333DEE" w:rsidRDefault="000B4CE0"/>
    <w:p w14:paraId="692B8C79" w14:textId="77777777" w:rsidR="000B4CE0" w:rsidRPr="00333DEE" w:rsidRDefault="000B4CE0"/>
    <w:p w14:paraId="46B8E7C1" w14:textId="77777777" w:rsidR="000B4CE0" w:rsidRPr="00333DEE" w:rsidRDefault="000B4CE0"/>
    <w:p w14:paraId="3E9FC33C" w14:textId="77777777" w:rsidR="000B4CE0" w:rsidRPr="00333DEE" w:rsidRDefault="000B4CE0"/>
    <w:p w14:paraId="1211B2C3" w14:textId="77777777" w:rsidR="000B4CE0" w:rsidRPr="00333DEE" w:rsidRDefault="000B4CE0"/>
    <w:p w14:paraId="4C038DC6" w14:textId="77777777" w:rsidR="000B4CE0" w:rsidRPr="00333DEE" w:rsidRDefault="000B4CE0"/>
    <w:p w14:paraId="3F62C1D7" w14:textId="77777777" w:rsidR="000B4CE0" w:rsidRPr="00333DEE" w:rsidRDefault="005B17A3">
      <w:pPr>
        <w:pStyle w:val="af5"/>
        <w:rPr>
          <w:rFonts w:ascii="Times New Roman" w:hAnsi="Times New Roman" w:cs="Times New Roman"/>
        </w:rPr>
      </w:pPr>
      <w:r w:rsidRPr="00333DEE">
        <w:rPr>
          <w:rFonts w:ascii="Times New Roman" w:hAnsi="Times New Roman" w:cs="Times New Roman"/>
        </w:rPr>
        <w:t>Автоматизированная информационная система «Сеть складов „Троя и К»»</w:t>
      </w:r>
    </w:p>
    <w:p w14:paraId="4AB337F0" w14:textId="77777777" w:rsidR="007D51FC" w:rsidRPr="00333DEE" w:rsidRDefault="007D51FC">
      <w:pPr>
        <w:jc w:val="center"/>
        <w:rPr>
          <w:b/>
          <w:caps/>
        </w:rPr>
      </w:pPr>
    </w:p>
    <w:p w14:paraId="5875BC11" w14:textId="77777777" w:rsidR="007D51FC" w:rsidRPr="00333DEE" w:rsidRDefault="007D51FC">
      <w:pPr>
        <w:jc w:val="center"/>
        <w:rPr>
          <w:b/>
          <w:caps/>
        </w:rPr>
      </w:pPr>
    </w:p>
    <w:p w14:paraId="37BCB5C3" w14:textId="77777777" w:rsidR="007D51FC" w:rsidRPr="00333DEE" w:rsidRDefault="007D51FC">
      <w:pPr>
        <w:jc w:val="center"/>
        <w:rPr>
          <w:b/>
          <w:caps/>
        </w:rPr>
      </w:pPr>
    </w:p>
    <w:p w14:paraId="5D95CEA8" w14:textId="77777777" w:rsidR="000B4CE0" w:rsidRPr="00333DEE" w:rsidRDefault="004C69A5">
      <w:pPr>
        <w:jc w:val="center"/>
        <w:rPr>
          <w:b/>
          <w:caps/>
        </w:rPr>
      </w:pPr>
      <w:r w:rsidRPr="00333DEE">
        <w:rPr>
          <w:b/>
          <w:caps/>
        </w:rPr>
        <w:t>ПОЯСНИТЕЛЬНАЯ ЗАПИСКА</w:t>
      </w:r>
      <w:r w:rsidR="00984226" w:rsidRPr="00333DEE">
        <w:rPr>
          <w:b/>
          <w:caps/>
        </w:rPr>
        <w:t xml:space="preserve"> К ТЕХНИЧЕСКОМУ ПРОЕКТУ</w:t>
      </w:r>
    </w:p>
    <w:p w14:paraId="5725F48C" w14:textId="77777777" w:rsidR="000B4CE0" w:rsidRPr="00333DEE" w:rsidRDefault="004C69A5">
      <w:pPr>
        <w:jc w:val="center"/>
      </w:pPr>
      <w:r w:rsidRPr="00333DEE">
        <w:t>ТСС.П2</w:t>
      </w:r>
    </w:p>
    <w:p w14:paraId="66237FD1" w14:textId="77777777" w:rsidR="000B4CE0" w:rsidRPr="00333DEE" w:rsidRDefault="000B4CE0"/>
    <w:p w14:paraId="7AEB5069" w14:textId="77777777" w:rsidR="000B4CE0" w:rsidRPr="00333DEE" w:rsidRDefault="000B4CE0"/>
    <w:p w14:paraId="3078C408" w14:textId="77777777" w:rsidR="000B4CE0" w:rsidRPr="00333DEE" w:rsidRDefault="000B4CE0"/>
    <w:p w14:paraId="2405325C" w14:textId="77777777" w:rsidR="000B4CE0" w:rsidRPr="00333DEE" w:rsidRDefault="000B4CE0"/>
    <w:p w14:paraId="7669C9E3" w14:textId="77777777" w:rsidR="000B4CE0" w:rsidRPr="00333DEE" w:rsidRDefault="000B4CE0"/>
    <w:p w14:paraId="5372FAD5" w14:textId="77777777" w:rsidR="000B4CE0" w:rsidRPr="00333DEE" w:rsidRDefault="000B4CE0"/>
    <w:p w14:paraId="7D0D9079" w14:textId="77777777" w:rsidR="000B4CE0" w:rsidRPr="00333DEE" w:rsidRDefault="000B4CE0"/>
    <w:p w14:paraId="0C6C5CA9" w14:textId="77777777" w:rsidR="000B4CE0" w:rsidRPr="00333DEE" w:rsidRDefault="000B4CE0"/>
    <w:p w14:paraId="342B65AF" w14:textId="77777777" w:rsidR="000B4CE0" w:rsidRPr="00333DEE" w:rsidRDefault="000B4CE0"/>
    <w:p w14:paraId="7FE8BD71" w14:textId="77777777" w:rsidR="000B4CE0" w:rsidRPr="00333DEE" w:rsidRDefault="000B4CE0">
      <w:pPr>
        <w:jc w:val="center"/>
      </w:pPr>
    </w:p>
    <w:p w14:paraId="1EB89436" w14:textId="77777777" w:rsidR="000B4CE0" w:rsidRPr="00333DEE" w:rsidRDefault="000B4CE0">
      <w:pPr>
        <w:jc w:val="center"/>
      </w:pPr>
    </w:p>
    <w:p w14:paraId="2A1A8E58" w14:textId="77777777" w:rsidR="000B4CE0" w:rsidRPr="00333DEE" w:rsidRDefault="000B4CE0">
      <w:pPr>
        <w:jc w:val="center"/>
      </w:pPr>
    </w:p>
    <w:p w14:paraId="57D39EAF" w14:textId="77777777" w:rsidR="000B4CE0" w:rsidRPr="00333DEE" w:rsidRDefault="000B4CE0">
      <w:pPr>
        <w:jc w:val="center"/>
      </w:pPr>
    </w:p>
    <w:p w14:paraId="6C7B7BCF" w14:textId="77777777" w:rsidR="000B4CE0" w:rsidRPr="00333DEE" w:rsidRDefault="000B4CE0">
      <w:pPr>
        <w:jc w:val="center"/>
      </w:pPr>
    </w:p>
    <w:p w14:paraId="5849A50A" w14:textId="77777777" w:rsidR="000B4CE0" w:rsidRPr="00333DEE" w:rsidRDefault="000B4CE0">
      <w:pPr>
        <w:jc w:val="center"/>
      </w:pPr>
    </w:p>
    <w:p w14:paraId="1C4D5FC1" w14:textId="77777777" w:rsidR="000B4CE0" w:rsidRPr="00333DEE" w:rsidRDefault="000B4CE0">
      <w:pPr>
        <w:jc w:val="center"/>
      </w:pPr>
    </w:p>
    <w:p w14:paraId="5F5F30E6" w14:textId="77777777" w:rsidR="000B4CE0" w:rsidRPr="00333DEE" w:rsidRDefault="000B4CE0">
      <w:pPr>
        <w:jc w:val="center"/>
      </w:pPr>
    </w:p>
    <w:p w14:paraId="61E3D3D3" w14:textId="77777777" w:rsidR="000B4CE0" w:rsidRPr="00333DEE" w:rsidRDefault="000B4CE0">
      <w:pPr>
        <w:jc w:val="center"/>
      </w:pPr>
    </w:p>
    <w:p w14:paraId="7C42318C" w14:textId="77777777" w:rsidR="000B4CE0" w:rsidRPr="00333DEE" w:rsidRDefault="000B4CE0">
      <w:pPr>
        <w:jc w:val="center"/>
      </w:pPr>
    </w:p>
    <w:p w14:paraId="1273B748" w14:textId="77777777" w:rsidR="000B4CE0" w:rsidRPr="00333DEE" w:rsidRDefault="000B4CE0">
      <w:pPr>
        <w:jc w:val="center"/>
      </w:pPr>
    </w:p>
    <w:p w14:paraId="7C4AFC86" w14:textId="77777777" w:rsidR="000B4CE0" w:rsidRPr="00333DEE" w:rsidRDefault="000B4CE0">
      <w:pPr>
        <w:jc w:val="center"/>
      </w:pPr>
    </w:p>
    <w:p w14:paraId="63C6A9CC" w14:textId="77777777" w:rsidR="000B4CE0" w:rsidRPr="00333DEE" w:rsidRDefault="000B4CE0">
      <w:pPr>
        <w:jc w:val="center"/>
      </w:pPr>
    </w:p>
    <w:p w14:paraId="576CE088" w14:textId="77777777" w:rsidR="000B4CE0" w:rsidRPr="00333DEE" w:rsidRDefault="000B4CE0">
      <w:pPr>
        <w:jc w:val="center"/>
      </w:pPr>
    </w:p>
    <w:p w14:paraId="06EEB10E" w14:textId="77777777" w:rsidR="000B4CE0" w:rsidRPr="00333DEE" w:rsidRDefault="000B4CE0">
      <w:pPr>
        <w:jc w:val="center"/>
      </w:pPr>
    </w:p>
    <w:p w14:paraId="0E0B0BEE" w14:textId="77777777" w:rsidR="000B4CE0" w:rsidRPr="00333DEE" w:rsidRDefault="005B17A3">
      <w:pPr>
        <w:jc w:val="center"/>
      </w:pPr>
      <w:r w:rsidRPr="00333DEE">
        <w:t>2026</w:t>
      </w:r>
    </w:p>
    <w:p w14:paraId="58D55285" w14:textId="77777777" w:rsidR="000B4CE0" w:rsidRPr="00333DEE" w:rsidRDefault="000B4CE0">
      <w:pPr>
        <w:jc w:val="center"/>
        <w:sectPr w:rsidR="000B4CE0" w:rsidRPr="00333DEE">
          <w:headerReference w:type="default" r:id="rId8"/>
          <w:footerReference w:type="first" r:id="rId9"/>
          <w:footnotePr>
            <w:numRestart w:val="eachSect"/>
          </w:footnotePr>
          <w:type w:val="continuous"/>
          <w:pgSz w:w="11906" w:h="16838" w:code="9"/>
          <w:pgMar w:top="709" w:right="709" w:bottom="1559" w:left="1531" w:header="0" w:footer="567" w:gutter="0"/>
          <w:cols w:space="708"/>
          <w:docGrid w:linePitch="360"/>
        </w:sectPr>
      </w:pPr>
    </w:p>
    <w:p w14:paraId="0ACBA6D7" w14:textId="77777777" w:rsidR="000B4CE0" w:rsidRPr="00333DEE" w:rsidRDefault="000B4CE0">
      <w:pPr>
        <w:pStyle w:val="13"/>
        <w:rPr>
          <w:rFonts w:ascii="Times New Roman" w:hAnsi="Times New Roman"/>
        </w:rPr>
      </w:pPr>
      <w:r w:rsidRPr="00333DEE">
        <w:rPr>
          <w:rFonts w:ascii="Times New Roman" w:hAnsi="Times New Roman"/>
        </w:rPr>
        <w:lastRenderedPageBreak/>
        <w:t>содержание</w:t>
      </w:r>
    </w:p>
    <w:p w14:paraId="41CC3682" w14:textId="77777777" w:rsidR="00333DEE" w:rsidRPr="00333DEE" w:rsidRDefault="00333DEE">
      <w:pPr>
        <w:pStyle w:val="11"/>
        <w:rPr>
          <w:rFonts w:asciiTheme="minorHAnsi" w:eastAsiaTheme="minorEastAsia" w:hAnsiTheme="minorHAnsi" w:cstheme="minorBidi"/>
          <w:caps w:val="0"/>
          <w:kern w:val="2"/>
          <w14:ligatures w14:val="standardContextual"/>
        </w:rPr>
      </w:pPr>
      <w:r w:rsidRPr="00333DEE">
        <w:rPr>
          <w:b/>
          <w:caps w:val="0"/>
        </w:rPr>
        <w:fldChar w:fldCharType="begin"/>
      </w:r>
      <w:r w:rsidRPr="00333DEE">
        <w:rPr>
          <w:b/>
          <w:caps w:val="0"/>
        </w:rPr>
        <w:instrText xml:space="preserve"> TOC \o "1-3" \h \z \u </w:instrText>
      </w:r>
      <w:r w:rsidRPr="00333DEE">
        <w:rPr>
          <w:b/>
          <w:caps w:val="0"/>
        </w:rPr>
        <w:fldChar w:fldCharType="separate"/>
      </w:r>
      <w:hyperlink w:anchor="_Toc239885763" w:history="1">
        <w:r w:rsidRPr="00333DEE">
          <w:rPr>
            <w:rStyle w:val="af1"/>
            <w:color w:val="auto"/>
          </w:rPr>
          <w:t>1</w:t>
        </w:r>
        <w:r w:rsidRPr="00333DEE">
          <w:rPr>
            <w:rFonts w:asciiTheme="minorHAnsi" w:eastAsiaTheme="minorEastAsia" w:hAnsiTheme="minorHAnsi" w:cstheme="minorBidi"/>
            <w:caps w:val="0"/>
            <w:kern w:val="2"/>
            <w14:ligatures w14:val="standardContextual"/>
          </w:rPr>
          <w:tab/>
        </w:r>
        <w:r w:rsidRPr="00333DEE">
          <w:rPr>
            <w:rStyle w:val="af1"/>
            <w:color w:val="auto"/>
          </w:rPr>
          <w:t>Общие положения</w:t>
        </w:r>
        <w:r w:rsidRPr="00333DEE">
          <w:rPr>
            <w:webHidden/>
          </w:rPr>
          <w:tab/>
        </w:r>
        <w:r w:rsidRPr="00333DEE">
          <w:rPr>
            <w:webHidden/>
          </w:rPr>
          <w:fldChar w:fldCharType="begin"/>
        </w:r>
        <w:r w:rsidRPr="00333DEE">
          <w:rPr>
            <w:webHidden/>
          </w:rPr>
          <w:instrText xml:space="preserve"> PAGEREF _Toc239885763 \h </w:instrText>
        </w:r>
        <w:r w:rsidRPr="00333DEE">
          <w:rPr>
            <w:webHidden/>
          </w:rPr>
        </w:r>
        <w:r w:rsidRPr="00333DEE">
          <w:rPr>
            <w:webHidden/>
          </w:rPr>
          <w:fldChar w:fldCharType="separate"/>
        </w:r>
        <w:r w:rsidRPr="00333DEE">
          <w:rPr>
            <w:webHidden/>
          </w:rPr>
          <w:t>4</w:t>
        </w:r>
        <w:r w:rsidRPr="00333DEE">
          <w:rPr>
            <w:webHidden/>
          </w:rPr>
          <w:fldChar w:fldCharType="end"/>
        </w:r>
      </w:hyperlink>
    </w:p>
    <w:p w14:paraId="5254001A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64" w:history="1">
        <w:r w:rsidR="00333DEE" w:rsidRPr="00333DEE">
          <w:rPr>
            <w:rStyle w:val="af1"/>
            <w:color w:val="auto"/>
          </w:rPr>
          <w:t>1.1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Наименование и условное обозначение АС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_Toc239885764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4</w:t>
        </w:r>
        <w:r w:rsidR="00333DEE" w:rsidRPr="00333DEE">
          <w:rPr>
            <w:webHidden/>
          </w:rPr>
          <w:fldChar w:fldCharType="end"/>
        </w:r>
      </w:hyperlink>
    </w:p>
    <w:p w14:paraId="7B94CE57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65" w:history="1">
        <w:r w:rsidR="00333DEE" w:rsidRPr="00333DEE">
          <w:rPr>
            <w:rStyle w:val="af1"/>
            <w:color w:val="auto"/>
          </w:rPr>
          <w:t>1.2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Перечень документов по организации проектирования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_Toc239885765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4</w:t>
        </w:r>
        <w:r w:rsidR="00333DEE" w:rsidRPr="00333DEE">
          <w:rPr>
            <w:webHidden/>
          </w:rPr>
          <w:fldChar w:fldCharType="end"/>
        </w:r>
      </w:hyperlink>
    </w:p>
    <w:p w14:paraId="16BCEB33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66" w:history="1">
        <w:r w:rsidR="00333DEE" w:rsidRPr="00333DEE">
          <w:rPr>
            <w:rStyle w:val="af1"/>
            <w:color w:val="auto"/>
          </w:rPr>
          <w:t>1.3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Заказчик и исполнитель работы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_Toc239885766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4</w:t>
        </w:r>
        <w:r w:rsidR="00333DEE" w:rsidRPr="00333DEE">
          <w:rPr>
            <w:webHidden/>
          </w:rPr>
          <w:fldChar w:fldCharType="end"/>
        </w:r>
      </w:hyperlink>
    </w:p>
    <w:p w14:paraId="6897C649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67" w:history="1">
        <w:r w:rsidR="00333DEE" w:rsidRPr="00333DEE">
          <w:rPr>
            <w:rStyle w:val="af1"/>
            <w:color w:val="auto"/>
          </w:rPr>
          <w:t>1.4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Назначение, цели и основные задачи АС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_Toc239885767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4</w:t>
        </w:r>
        <w:r w:rsidR="00333DEE" w:rsidRPr="00333DEE">
          <w:rPr>
            <w:webHidden/>
          </w:rPr>
          <w:fldChar w:fldCharType="end"/>
        </w:r>
      </w:hyperlink>
    </w:p>
    <w:p w14:paraId="219ED8A8" w14:textId="77777777" w:rsidR="00333DEE" w:rsidRPr="00333DEE" w:rsidRDefault="00000000">
      <w:pPr>
        <w:pStyle w:val="31"/>
        <w:tabs>
          <w:tab w:val="left" w:pos="726"/>
          <w:tab w:val="right" w:leader="dot" w:pos="96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885768" w:history="1">
        <w:r w:rsidR="00333DEE" w:rsidRPr="00333DEE">
          <w:rPr>
            <w:rStyle w:val="af1"/>
            <w:rFonts w:eastAsia="Arial Unicode MS"/>
            <w:noProof/>
            <w:color w:val="auto"/>
          </w:rPr>
          <w:t>1.4.1</w:t>
        </w:r>
        <w:r w:rsidR="00333DEE" w:rsidRPr="00333DEE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333DEE" w:rsidRPr="00333DEE">
          <w:rPr>
            <w:rStyle w:val="af1"/>
            <w:rFonts w:eastAsia="Arial Unicode MS"/>
            <w:noProof/>
            <w:color w:val="auto"/>
          </w:rPr>
          <w:t>Назначение АС</w:t>
        </w:r>
        <w:r w:rsidR="00333DEE" w:rsidRPr="00333DEE">
          <w:rPr>
            <w:noProof/>
            <w:webHidden/>
          </w:rPr>
          <w:tab/>
        </w:r>
        <w:r w:rsidR="00333DEE" w:rsidRPr="00333DEE">
          <w:rPr>
            <w:noProof/>
            <w:webHidden/>
          </w:rPr>
          <w:fldChar w:fldCharType="begin"/>
        </w:r>
        <w:r w:rsidR="00333DEE" w:rsidRPr="00333DEE">
          <w:rPr>
            <w:noProof/>
            <w:webHidden/>
          </w:rPr>
          <w:instrText xml:space="preserve"> PAGEREF _Toc239885768 \h </w:instrText>
        </w:r>
        <w:r w:rsidR="00333DEE" w:rsidRPr="00333DEE">
          <w:rPr>
            <w:noProof/>
            <w:webHidden/>
          </w:rPr>
        </w:r>
        <w:r w:rsidR="00333DEE" w:rsidRPr="00333DEE">
          <w:rPr>
            <w:noProof/>
            <w:webHidden/>
          </w:rPr>
          <w:fldChar w:fldCharType="separate"/>
        </w:r>
        <w:r w:rsidR="00333DEE" w:rsidRPr="00333DEE">
          <w:rPr>
            <w:noProof/>
            <w:webHidden/>
          </w:rPr>
          <w:t>4</w:t>
        </w:r>
        <w:r w:rsidR="00333DEE" w:rsidRPr="00333DEE">
          <w:rPr>
            <w:noProof/>
            <w:webHidden/>
          </w:rPr>
          <w:fldChar w:fldCharType="end"/>
        </w:r>
      </w:hyperlink>
    </w:p>
    <w:p w14:paraId="65EA5B5A" w14:textId="77777777" w:rsidR="00333DEE" w:rsidRPr="00333DEE" w:rsidRDefault="00000000">
      <w:pPr>
        <w:pStyle w:val="31"/>
        <w:tabs>
          <w:tab w:val="left" w:pos="726"/>
          <w:tab w:val="right" w:leader="dot" w:pos="9656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885769" w:history="1">
        <w:r w:rsidR="00333DEE" w:rsidRPr="00333DEE">
          <w:rPr>
            <w:rStyle w:val="af1"/>
            <w:rFonts w:eastAsia="Arial Unicode MS"/>
            <w:noProof/>
            <w:color w:val="auto"/>
          </w:rPr>
          <w:t>1.4.2</w:t>
        </w:r>
        <w:r w:rsidR="00333DEE" w:rsidRPr="00333DEE"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="00333DEE" w:rsidRPr="00333DEE">
          <w:rPr>
            <w:rStyle w:val="af1"/>
            <w:rFonts w:eastAsia="Arial Unicode MS"/>
            <w:noProof/>
            <w:color w:val="auto"/>
          </w:rPr>
          <w:t>Цель создания АС</w:t>
        </w:r>
        <w:r w:rsidR="00333DEE" w:rsidRPr="00333DEE">
          <w:rPr>
            <w:noProof/>
            <w:webHidden/>
          </w:rPr>
          <w:tab/>
        </w:r>
        <w:r w:rsidR="00333DEE" w:rsidRPr="00333DEE">
          <w:rPr>
            <w:noProof/>
            <w:webHidden/>
          </w:rPr>
          <w:fldChar w:fldCharType="begin"/>
        </w:r>
        <w:r w:rsidR="00333DEE" w:rsidRPr="00333DEE">
          <w:rPr>
            <w:noProof/>
            <w:webHidden/>
          </w:rPr>
          <w:instrText xml:space="preserve"> PAGEREF _Toc239885769 \h </w:instrText>
        </w:r>
        <w:r w:rsidR="00333DEE" w:rsidRPr="00333DEE">
          <w:rPr>
            <w:noProof/>
            <w:webHidden/>
          </w:rPr>
        </w:r>
        <w:r w:rsidR="00333DEE" w:rsidRPr="00333DEE">
          <w:rPr>
            <w:noProof/>
            <w:webHidden/>
          </w:rPr>
          <w:fldChar w:fldCharType="separate"/>
        </w:r>
        <w:r w:rsidR="00333DEE" w:rsidRPr="00333DEE">
          <w:rPr>
            <w:noProof/>
            <w:webHidden/>
          </w:rPr>
          <w:t>5</w:t>
        </w:r>
        <w:r w:rsidR="00333DEE" w:rsidRPr="00333DEE">
          <w:rPr>
            <w:noProof/>
            <w:webHidden/>
          </w:rPr>
          <w:fldChar w:fldCharType="end"/>
        </w:r>
      </w:hyperlink>
    </w:p>
    <w:p w14:paraId="6ABF7FFB" w14:textId="77777777" w:rsidR="00333DEE" w:rsidRPr="00333DEE" w:rsidRDefault="00000000">
      <w:pPr>
        <w:pStyle w:val="11"/>
        <w:rPr>
          <w:rFonts w:asciiTheme="minorHAnsi" w:eastAsiaTheme="minorEastAsia" w:hAnsiTheme="minorHAnsi" w:cstheme="minorBidi"/>
          <w:caps w:val="0"/>
          <w:kern w:val="2"/>
          <w14:ligatures w14:val="standardContextual"/>
        </w:rPr>
      </w:pPr>
      <w:hyperlink w:anchor="_Toc239885770" w:history="1">
        <w:r w:rsidR="00333DEE" w:rsidRPr="00333DEE">
          <w:rPr>
            <w:rStyle w:val="af1"/>
            <w:color w:val="auto"/>
          </w:rPr>
          <w:t>2</w:t>
        </w:r>
        <w:r w:rsidR="00333DEE" w:rsidRPr="00333DEE">
          <w:rPr>
            <w:rFonts w:asciiTheme="minorHAnsi" w:eastAsiaTheme="minorEastAsia" w:hAnsiTheme="minorHAnsi" w:cstheme="minorBidi"/>
            <w:caps w:val="0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Описание процесса деятельности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_Toc239885770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6</w:t>
        </w:r>
        <w:r w:rsidR="00333DEE" w:rsidRPr="00333DEE">
          <w:rPr>
            <w:webHidden/>
          </w:rPr>
          <w:fldChar w:fldCharType="end"/>
        </w:r>
      </w:hyperlink>
    </w:p>
    <w:p w14:paraId="4F9DBCCA" w14:textId="77777777" w:rsidR="00333DEE" w:rsidRPr="00333DEE" w:rsidRDefault="00000000">
      <w:pPr>
        <w:pStyle w:val="11"/>
        <w:rPr>
          <w:rFonts w:asciiTheme="minorHAnsi" w:eastAsiaTheme="minorEastAsia" w:hAnsiTheme="minorHAnsi" w:cstheme="minorBidi"/>
          <w:caps w:val="0"/>
          <w:kern w:val="2"/>
          <w14:ligatures w14:val="standardContextual"/>
        </w:rPr>
      </w:pPr>
      <w:hyperlink w:anchor="_Toc239885771" w:history="1">
        <w:r w:rsidR="00333DEE" w:rsidRPr="00333DEE">
          <w:rPr>
            <w:rStyle w:val="af1"/>
            <w:color w:val="auto"/>
          </w:rPr>
          <w:t>3</w:t>
        </w:r>
        <w:r w:rsidR="00333DEE" w:rsidRPr="00333DEE">
          <w:rPr>
            <w:rFonts w:asciiTheme="minorHAnsi" w:eastAsiaTheme="minorEastAsia" w:hAnsiTheme="minorHAnsi" w:cstheme="minorBidi"/>
            <w:caps w:val="0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Основные технические решения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_Toc239885771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7</w:t>
        </w:r>
        <w:r w:rsidR="00333DEE" w:rsidRPr="00333DEE">
          <w:rPr>
            <w:webHidden/>
          </w:rPr>
          <w:fldChar w:fldCharType="end"/>
        </w:r>
      </w:hyperlink>
    </w:p>
    <w:p w14:paraId="71606DD7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72" w:history="1">
        <w:r w:rsidR="00333DEE" w:rsidRPr="00333DEE">
          <w:rPr>
            <w:rStyle w:val="af1"/>
            <w:color w:val="auto"/>
          </w:rPr>
          <w:t>3.1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Решения по структуре системы, подсистем, средствам и способам связи для информационного обмена между компонентами системы, подсистем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_Toc239885772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7</w:t>
        </w:r>
        <w:r w:rsidR="00333DEE" w:rsidRPr="00333DEE">
          <w:rPr>
            <w:webHidden/>
          </w:rPr>
          <w:fldChar w:fldCharType="end"/>
        </w:r>
      </w:hyperlink>
    </w:p>
    <w:p w14:paraId="1B62D6DB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73" w:history="1">
        <w:r w:rsidR="00333DEE" w:rsidRPr="00333DEE">
          <w:rPr>
            <w:rStyle w:val="af1"/>
            <w:color w:val="auto"/>
          </w:rPr>
          <w:t>3.2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Решения по взаимосвязям АС со смежными системами, обеспечению ее совместимости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_Toc239885773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7</w:t>
        </w:r>
        <w:r w:rsidR="00333DEE" w:rsidRPr="00333DEE">
          <w:rPr>
            <w:webHidden/>
          </w:rPr>
          <w:fldChar w:fldCharType="end"/>
        </w:r>
      </w:hyperlink>
    </w:p>
    <w:p w14:paraId="39D94BE0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74" w:history="1">
        <w:r w:rsidR="00333DEE" w:rsidRPr="00333DEE">
          <w:rPr>
            <w:rStyle w:val="af1"/>
            <w:color w:val="auto"/>
          </w:rPr>
          <w:t>3.3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Решения по режимам функционирования, диагностированию работы системы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_Toc239885774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7</w:t>
        </w:r>
        <w:r w:rsidR="00333DEE" w:rsidRPr="00333DEE">
          <w:rPr>
            <w:webHidden/>
          </w:rPr>
          <w:fldChar w:fldCharType="end"/>
        </w:r>
      </w:hyperlink>
    </w:p>
    <w:p w14:paraId="6040B2AE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75" w:history="1">
        <w:r w:rsidR="00333DEE" w:rsidRPr="00333DEE">
          <w:rPr>
            <w:rStyle w:val="af1"/>
            <w:color w:val="auto"/>
          </w:rPr>
          <w:t>3.4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Решения по численности, квалификации и функциям персонала АС, режимам его работы, порядку взаимодействия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_Toc239885775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7</w:t>
        </w:r>
        <w:r w:rsidR="00333DEE" w:rsidRPr="00333DEE">
          <w:rPr>
            <w:webHidden/>
          </w:rPr>
          <w:fldChar w:fldCharType="end"/>
        </w:r>
      </w:hyperlink>
    </w:p>
    <w:p w14:paraId="2D13A30A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76" w:history="1">
        <w:r w:rsidR="00333DEE" w:rsidRPr="00333DEE">
          <w:rPr>
            <w:rStyle w:val="af1"/>
            <w:color w:val="auto"/>
          </w:rPr>
          <w:t>3.5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Сведения об обеспечении заданных в техническом задании (ТЗ) потребительских характеристик системы (подсистем), определяющих ее качество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_Toc239885776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8</w:t>
        </w:r>
        <w:r w:rsidR="00333DEE" w:rsidRPr="00333DEE">
          <w:rPr>
            <w:webHidden/>
          </w:rPr>
          <w:fldChar w:fldCharType="end"/>
        </w:r>
      </w:hyperlink>
    </w:p>
    <w:p w14:paraId="65628AB3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77" w:history="1">
        <w:r w:rsidR="00333DEE" w:rsidRPr="00333DEE">
          <w:rPr>
            <w:rStyle w:val="af1"/>
            <w:color w:val="auto"/>
          </w:rPr>
          <w:t>3.6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Состав функций, комплексов задач (задач) реализуемых системой (подсистемой)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_Toc239885777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8</w:t>
        </w:r>
        <w:r w:rsidR="00333DEE" w:rsidRPr="00333DEE">
          <w:rPr>
            <w:webHidden/>
          </w:rPr>
          <w:fldChar w:fldCharType="end"/>
        </w:r>
      </w:hyperlink>
    </w:p>
    <w:p w14:paraId="106FED97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78" w:history="1">
        <w:r w:rsidR="00333DEE" w:rsidRPr="00333DEE">
          <w:rPr>
            <w:rStyle w:val="af1"/>
            <w:color w:val="auto"/>
          </w:rPr>
          <w:t>3.7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Решения по комплексу технических средств, его размещению на объекте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_Toc239885778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8</w:t>
        </w:r>
        <w:r w:rsidR="00333DEE" w:rsidRPr="00333DEE">
          <w:rPr>
            <w:webHidden/>
          </w:rPr>
          <w:fldChar w:fldCharType="end"/>
        </w:r>
      </w:hyperlink>
    </w:p>
    <w:p w14:paraId="30FA774C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79" w:history="1">
        <w:r w:rsidR="00333DEE" w:rsidRPr="00333DEE">
          <w:rPr>
            <w:rStyle w:val="af1"/>
            <w:color w:val="auto"/>
          </w:rPr>
          <w:t>3.8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Решения по составу информации, объему, способам ее организации, видам машинных носителей, входным и выходным документам и сообщениям, последовательности обработки информации и другим компонентам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_Toc239885779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8</w:t>
        </w:r>
        <w:r w:rsidR="00333DEE" w:rsidRPr="00333DEE">
          <w:rPr>
            <w:webHidden/>
          </w:rPr>
          <w:fldChar w:fldCharType="end"/>
        </w:r>
      </w:hyperlink>
    </w:p>
    <w:p w14:paraId="13BF765A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80" w:history="1">
        <w:r w:rsidR="00333DEE" w:rsidRPr="00333DEE">
          <w:rPr>
            <w:rStyle w:val="af1"/>
            <w:color w:val="auto"/>
          </w:rPr>
          <w:t>3.9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Решения по составу программных средств, языкам деятельности, алгоритмам процедур и операций и методам их реализации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_Toc239885780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9</w:t>
        </w:r>
        <w:r w:rsidR="00333DEE" w:rsidRPr="00333DEE">
          <w:rPr>
            <w:webHidden/>
          </w:rPr>
          <w:fldChar w:fldCharType="end"/>
        </w:r>
      </w:hyperlink>
    </w:p>
    <w:p w14:paraId="332C2912" w14:textId="77777777" w:rsidR="00333DEE" w:rsidRPr="00333DEE" w:rsidRDefault="00000000">
      <w:pPr>
        <w:pStyle w:val="11"/>
        <w:rPr>
          <w:rFonts w:asciiTheme="minorHAnsi" w:eastAsiaTheme="minorEastAsia" w:hAnsiTheme="minorHAnsi" w:cstheme="minorBidi"/>
          <w:caps w:val="0"/>
          <w:kern w:val="2"/>
          <w14:ligatures w14:val="standardContextual"/>
        </w:rPr>
      </w:pPr>
      <w:hyperlink w:anchor="_Toc239885781" w:history="1">
        <w:r w:rsidR="00333DEE" w:rsidRPr="00333DEE">
          <w:rPr>
            <w:rStyle w:val="af1"/>
            <w:color w:val="auto"/>
          </w:rPr>
          <w:t>4</w:t>
        </w:r>
        <w:r w:rsidR="00333DEE" w:rsidRPr="00333DEE">
          <w:rPr>
            <w:rFonts w:asciiTheme="minorHAnsi" w:eastAsiaTheme="minorEastAsia" w:hAnsiTheme="minorHAnsi" w:cstheme="minorBidi"/>
            <w:caps w:val="0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Мероприятия по подготовке объекта автоматизации к вводу системы в действие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_Toc239885781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10</w:t>
        </w:r>
        <w:r w:rsidR="00333DEE" w:rsidRPr="00333DEE">
          <w:rPr>
            <w:webHidden/>
          </w:rPr>
          <w:fldChar w:fldCharType="end"/>
        </w:r>
      </w:hyperlink>
    </w:p>
    <w:p w14:paraId="4030713B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82" w:history="1">
        <w:r w:rsidR="00333DEE" w:rsidRPr="00333DEE">
          <w:rPr>
            <w:rStyle w:val="af1"/>
            <w:color w:val="auto"/>
          </w:rPr>
          <w:t>4.1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Мероприятия по приведению информации к виду, пригодному для обработки на ЭВМ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_Toc239885782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10</w:t>
        </w:r>
        <w:r w:rsidR="00333DEE" w:rsidRPr="00333DEE">
          <w:rPr>
            <w:webHidden/>
          </w:rPr>
          <w:fldChar w:fldCharType="end"/>
        </w:r>
      </w:hyperlink>
    </w:p>
    <w:p w14:paraId="1D74A82C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83" w:history="1">
        <w:r w:rsidR="00333DEE" w:rsidRPr="00333DEE">
          <w:rPr>
            <w:rStyle w:val="af1"/>
            <w:color w:val="auto"/>
          </w:rPr>
          <w:t>4.2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Мероприятия по обучению и проверке квалификации персонала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_Toc239885783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10</w:t>
        </w:r>
        <w:r w:rsidR="00333DEE" w:rsidRPr="00333DEE">
          <w:rPr>
            <w:webHidden/>
          </w:rPr>
          <w:fldChar w:fldCharType="end"/>
        </w:r>
      </w:hyperlink>
    </w:p>
    <w:p w14:paraId="1F645B41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84" w:history="1">
        <w:r w:rsidR="00333DEE" w:rsidRPr="00333DEE">
          <w:rPr>
            <w:rStyle w:val="af1"/>
            <w:color w:val="auto"/>
          </w:rPr>
          <w:t>4.3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Мероприятия по созданию необходимых подразделений и рабочих мест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_Toc239885784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10</w:t>
        </w:r>
        <w:r w:rsidR="00333DEE" w:rsidRPr="00333DEE">
          <w:rPr>
            <w:webHidden/>
          </w:rPr>
          <w:fldChar w:fldCharType="end"/>
        </w:r>
      </w:hyperlink>
    </w:p>
    <w:p w14:paraId="680D9A16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85" w:history="1">
        <w:r w:rsidR="00333DEE" w:rsidRPr="00333DEE">
          <w:rPr>
            <w:rStyle w:val="af1"/>
            <w:color w:val="auto"/>
          </w:rPr>
          <w:t>4.4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Мероприятия по изменению объекта автоматизации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_Toc239885785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10</w:t>
        </w:r>
        <w:r w:rsidR="00333DEE" w:rsidRPr="00333DEE">
          <w:rPr>
            <w:webHidden/>
          </w:rPr>
          <w:fldChar w:fldCharType="end"/>
        </w:r>
      </w:hyperlink>
    </w:p>
    <w:p w14:paraId="6CDD3726" w14:textId="77777777" w:rsidR="00333DEE" w:rsidRPr="00333DEE" w:rsidRDefault="00000000">
      <w:pPr>
        <w:pStyle w:val="22"/>
        <w:rPr>
          <w:rFonts w:asciiTheme="minorHAnsi" w:eastAsiaTheme="minorEastAsia" w:hAnsiTheme="minorHAnsi" w:cstheme="minorBidi"/>
          <w:kern w:val="2"/>
          <w14:ligatures w14:val="standardContextual"/>
        </w:rPr>
      </w:pPr>
      <w:hyperlink w:anchor="_Toc239885786" w:history="1">
        <w:r w:rsidR="00333DEE" w:rsidRPr="00333DEE">
          <w:rPr>
            <w:rStyle w:val="af1"/>
            <w:color w:val="auto"/>
          </w:rPr>
          <w:t>4.5</w:t>
        </w:r>
        <w:r w:rsidR="00333DEE" w:rsidRPr="00333DEE">
          <w:rPr>
            <w:rFonts w:asciiTheme="minorHAnsi" w:eastAsiaTheme="minorEastAsia" w:hAnsiTheme="minorHAnsi" w:cstheme="minorBidi"/>
            <w:kern w:val="2"/>
            <w14:ligatures w14:val="standardContextual"/>
          </w:rPr>
          <w:tab/>
        </w:r>
        <w:r w:rsidR="00333DEE" w:rsidRPr="00333DEE">
          <w:rPr>
            <w:rStyle w:val="af1"/>
            <w:color w:val="auto"/>
          </w:rPr>
          <w:t>Другие мероприятия, исходящие из специфических особенностей создаваемых АС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_Toc239885786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10</w:t>
        </w:r>
        <w:r w:rsidR="00333DEE" w:rsidRPr="00333DEE">
          <w:rPr>
            <w:webHidden/>
          </w:rPr>
          <w:fldChar w:fldCharType="end"/>
        </w:r>
      </w:hyperlink>
    </w:p>
    <w:p w14:paraId="7D99A1FD" w14:textId="77777777" w:rsidR="00333DEE" w:rsidRPr="00333DEE" w:rsidRDefault="00000000">
      <w:pPr>
        <w:pStyle w:val="11"/>
        <w:rPr>
          <w:rFonts w:asciiTheme="minorHAnsi" w:eastAsiaTheme="minorEastAsia" w:hAnsiTheme="minorHAnsi" w:cstheme="minorBidi"/>
          <w:caps w:val="0"/>
          <w:kern w:val="2"/>
          <w14:ligatures w14:val="standardContextual"/>
        </w:rPr>
      </w:pPr>
      <w:hyperlink w:anchor="_Toc239885787" w:history="1">
        <w:r w:rsidR="00333DEE" w:rsidRPr="00333DEE">
          <w:rPr>
            <w:rStyle w:val="af1"/>
            <w:color w:val="auto"/>
          </w:rPr>
          <w:t>Приложение</w:t>
        </w:r>
        <w:r w:rsidR="00333DEE" w:rsidRPr="00333DEE">
          <w:rPr>
            <w:webHidden/>
          </w:rPr>
          <w:tab/>
        </w:r>
        <w:r w:rsidR="00333DEE" w:rsidRPr="00333DEE">
          <w:rPr>
            <w:webHidden/>
          </w:rPr>
          <w:fldChar w:fldCharType="begin"/>
        </w:r>
        <w:r w:rsidR="00333DEE" w:rsidRPr="00333DEE">
          <w:rPr>
            <w:webHidden/>
          </w:rPr>
          <w:instrText xml:space="preserve"> PAGEREF _Toc239885787 \h </w:instrText>
        </w:r>
        <w:r w:rsidR="00333DEE" w:rsidRPr="00333DEE">
          <w:rPr>
            <w:webHidden/>
          </w:rPr>
        </w:r>
        <w:r w:rsidR="00333DEE" w:rsidRPr="00333DEE">
          <w:rPr>
            <w:webHidden/>
          </w:rPr>
          <w:fldChar w:fldCharType="separate"/>
        </w:r>
        <w:r w:rsidR="00333DEE" w:rsidRPr="00333DEE">
          <w:rPr>
            <w:webHidden/>
          </w:rPr>
          <w:t>11</w:t>
        </w:r>
        <w:r w:rsidR="00333DEE" w:rsidRPr="00333DEE">
          <w:rPr>
            <w:webHidden/>
          </w:rPr>
          <w:fldChar w:fldCharType="end"/>
        </w:r>
      </w:hyperlink>
    </w:p>
    <w:p w14:paraId="09E86A6A" w14:textId="77777777" w:rsidR="0088742E" w:rsidRPr="00333DEE" w:rsidRDefault="00333DEE" w:rsidP="0088742E">
      <w:pPr>
        <w:rPr>
          <w:sz w:val="17"/>
        </w:rPr>
      </w:pPr>
      <w:r w:rsidRPr="00333DEE">
        <w:rPr>
          <w:b/>
          <w:caps/>
          <w:noProof/>
        </w:rPr>
        <w:fldChar w:fldCharType="end"/>
      </w:r>
    </w:p>
    <w:p w14:paraId="34470F98" w14:textId="77777777" w:rsidR="0088742E" w:rsidRPr="00333DEE" w:rsidRDefault="0088742E" w:rsidP="0088742E">
      <w:pPr>
        <w:sectPr w:rsidR="0088742E" w:rsidRPr="00333DEE">
          <w:headerReference w:type="default" r:id="rId10"/>
          <w:footerReference w:type="default" r:id="rId11"/>
          <w:headerReference w:type="first" r:id="rId12"/>
          <w:footerReference w:type="first" r:id="rId13"/>
          <w:footnotePr>
            <w:numRestart w:val="eachSect"/>
          </w:footnotePr>
          <w:pgSz w:w="11906" w:h="16838" w:code="9"/>
          <w:pgMar w:top="709" w:right="709" w:bottom="1559" w:left="1531" w:header="0" w:footer="3686" w:gutter="0"/>
          <w:cols w:space="708"/>
          <w:docGrid w:linePitch="360"/>
        </w:sectPr>
      </w:pPr>
    </w:p>
    <w:p w14:paraId="252DFEB5" w14:textId="77777777" w:rsidR="00047CAA" w:rsidRPr="00333DEE" w:rsidRDefault="009D4965" w:rsidP="001E5CC5">
      <w:pPr>
        <w:pStyle w:val="1"/>
        <w:tabs>
          <w:tab w:val="clear" w:pos="360"/>
        </w:tabs>
        <w:spacing w:before="0"/>
        <w:jc w:val="left"/>
        <w:rPr>
          <w:rFonts w:ascii="Times New Roman" w:hAnsi="Times New Roman"/>
        </w:rPr>
      </w:pPr>
      <w:bookmarkStart w:id="0" w:name="_Toc239885763"/>
      <w:r w:rsidRPr="00333DEE">
        <w:rPr>
          <w:rFonts w:ascii="Times New Roman" w:hAnsi="Times New Roman"/>
        </w:rPr>
        <w:lastRenderedPageBreak/>
        <w:t>Общие положения</w:t>
      </w:r>
      <w:bookmarkEnd w:id="0"/>
    </w:p>
    <w:p w14:paraId="709119FA" w14:textId="77777777" w:rsidR="00821C6D" w:rsidRPr="00333DEE" w:rsidRDefault="002F62AD" w:rsidP="002F62AD">
      <w:pPr>
        <w:pStyle w:val="20"/>
        <w:numPr>
          <w:ilvl w:val="1"/>
          <w:numId w:val="21"/>
        </w:numPr>
        <w:tabs>
          <w:tab w:val="clear" w:pos="1440"/>
        </w:tabs>
        <w:ind w:left="0"/>
        <w:rPr>
          <w:rFonts w:ascii="Times New Roman" w:hAnsi="Times New Roman"/>
        </w:rPr>
      </w:pPr>
      <w:bookmarkStart w:id="1" w:name="_Toc239885764"/>
      <w:r w:rsidRPr="00333DEE">
        <w:rPr>
          <w:rFonts w:ascii="Times New Roman" w:hAnsi="Times New Roman"/>
        </w:rPr>
        <w:t>Наименование и условное обозначение АС</w:t>
      </w:r>
      <w:bookmarkEnd w:id="1"/>
    </w:p>
    <w:p w14:paraId="099E7CD1" w14:textId="77777777" w:rsidR="00821C6D" w:rsidRPr="00333DEE" w:rsidRDefault="002F62AD" w:rsidP="004C25F2">
      <w:pPr>
        <w:pStyle w:val="a8"/>
        <w:ind w:firstLine="709"/>
      </w:pPr>
      <w:r w:rsidRPr="00333DEE">
        <w:t xml:space="preserve">Наименование системы — «Автоматизированная информационная система «Сеть складов </w:t>
      </w:r>
      <w:r w:rsidR="00333DEE" w:rsidRPr="00333DEE">
        <w:t>«</w:t>
      </w:r>
      <w:r w:rsidRPr="00333DEE">
        <w:t>Троя и К</w:t>
      </w:r>
      <w:r w:rsidR="00333DEE" w:rsidRPr="00333DEE">
        <w:t>»</w:t>
      </w:r>
      <w:r w:rsidRPr="00333DEE">
        <w:t>».</w:t>
      </w:r>
    </w:p>
    <w:p w14:paraId="20270E1B" w14:textId="77777777" w:rsidR="002F62AD" w:rsidRPr="00333DEE" w:rsidRDefault="002F62AD" w:rsidP="004C25F2">
      <w:pPr>
        <w:pStyle w:val="a8"/>
        <w:ind w:firstLine="709"/>
      </w:pPr>
      <w:r w:rsidRPr="00333DEE">
        <w:t>Условное обозначение системы — «АИС «Сеть складов»».</w:t>
      </w:r>
    </w:p>
    <w:p w14:paraId="1554F3C8" w14:textId="77777777" w:rsidR="002F62AD" w:rsidRPr="00333DEE" w:rsidRDefault="002F62AD" w:rsidP="002F62AD">
      <w:pPr>
        <w:pStyle w:val="20"/>
        <w:numPr>
          <w:ilvl w:val="1"/>
          <w:numId w:val="21"/>
        </w:numPr>
        <w:tabs>
          <w:tab w:val="clear" w:pos="1440"/>
        </w:tabs>
        <w:ind w:left="0"/>
        <w:rPr>
          <w:rFonts w:ascii="Times New Roman" w:hAnsi="Times New Roman"/>
        </w:rPr>
      </w:pPr>
      <w:bookmarkStart w:id="2" w:name="_Toc239885765"/>
      <w:r w:rsidRPr="00333DEE">
        <w:rPr>
          <w:rFonts w:ascii="Times New Roman" w:hAnsi="Times New Roman"/>
        </w:rPr>
        <w:t>Перечень документов по организации проектирования</w:t>
      </w:r>
      <w:bookmarkEnd w:id="2"/>
    </w:p>
    <w:p w14:paraId="77190E8D" w14:textId="77777777" w:rsidR="002F62AD" w:rsidRPr="00333DEE" w:rsidRDefault="002F62AD" w:rsidP="004C25F2">
      <w:pPr>
        <w:pStyle w:val="af9"/>
        <w:ind w:firstLine="709"/>
        <w:jc w:val="both"/>
        <w:rPr>
          <w:szCs w:val="24"/>
        </w:rPr>
      </w:pPr>
      <w:r w:rsidRPr="00333DEE">
        <w:rPr>
          <w:szCs w:val="24"/>
        </w:rPr>
        <w:t>Основанием для проведения работ по организации проектирования являются:</w:t>
      </w:r>
    </w:p>
    <w:p w14:paraId="175041B1" w14:textId="77777777" w:rsidR="00D72BFD" w:rsidRPr="00333DEE" w:rsidRDefault="00000000" w:rsidP="00333DEE">
      <w:pPr>
        <w:pStyle w:val="aff6"/>
        <w:spacing w:line="360" w:lineRule="auto"/>
      </w:pPr>
      <w:r w:rsidRPr="00333DEE">
        <w:t>частное техническое задание на развитие Системы;</w:t>
      </w:r>
    </w:p>
    <w:p w14:paraId="7CF4F08C" w14:textId="77777777" w:rsidR="00D72BFD" w:rsidRPr="00333DEE" w:rsidRDefault="00000000" w:rsidP="00333DEE">
      <w:pPr>
        <w:pStyle w:val="aff6"/>
        <w:spacing w:line="360" w:lineRule="auto"/>
      </w:pPr>
      <w:r w:rsidRPr="00333DEE">
        <w:t>договор на выполнение работ по развитию Системы № 27-СС/2026 от 15.07.2026;</w:t>
      </w:r>
    </w:p>
    <w:p w14:paraId="5BBD357A" w14:textId="77777777" w:rsidR="00D72BFD" w:rsidRPr="00333DEE" w:rsidRDefault="00000000" w:rsidP="00333DEE">
      <w:pPr>
        <w:pStyle w:val="aff6"/>
        <w:spacing w:line="360" w:lineRule="auto"/>
      </w:pPr>
      <w:r w:rsidRPr="00333DEE">
        <w:t>календарный план производства работ по развитию Системы (</w:t>
      </w:r>
      <w:r w:rsidR="00333DEE">
        <w:t xml:space="preserve">представлен в </w:t>
      </w:r>
      <w:r w:rsidRPr="00333DEE">
        <w:t>раздел</w:t>
      </w:r>
      <w:r w:rsidR="00333DEE">
        <w:t>е</w:t>
      </w:r>
      <w:r w:rsidRPr="00333DEE">
        <w:t xml:space="preserve"> 5 </w:t>
      </w:r>
      <w:r w:rsidR="00856D75">
        <w:t>частного технического задания (далее — ЧТЗ)</w:t>
      </w:r>
      <w:r w:rsidRPr="00333DEE">
        <w:t>).</w:t>
      </w:r>
    </w:p>
    <w:p w14:paraId="04B964A9" w14:textId="77777777" w:rsidR="002F62AD" w:rsidRPr="00333DEE" w:rsidRDefault="002F62AD" w:rsidP="002F62AD">
      <w:pPr>
        <w:pStyle w:val="20"/>
        <w:numPr>
          <w:ilvl w:val="1"/>
          <w:numId w:val="21"/>
        </w:numPr>
        <w:tabs>
          <w:tab w:val="clear" w:pos="1440"/>
        </w:tabs>
        <w:ind w:left="0"/>
        <w:rPr>
          <w:rFonts w:ascii="Times New Roman" w:hAnsi="Times New Roman"/>
        </w:rPr>
      </w:pPr>
      <w:bookmarkStart w:id="3" w:name="_Toc239885766"/>
      <w:r w:rsidRPr="00333DEE">
        <w:rPr>
          <w:rFonts w:ascii="Times New Roman" w:hAnsi="Times New Roman"/>
        </w:rPr>
        <w:t>Заказчик и исполнитель работы</w:t>
      </w:r>
      <w:bookmarkEnd w:id="3"/>
    </w:p>
    <w:p w14:paraId="57576AFB" w14:textId="77777777" w:rsidR="002F62AD" w:rsidRPr="00333DEE" w:rsidRDefault="002F62AD" w:rsidP="004C25F2">
      <w:pPr>
        <w:pStyle w:val="a8"/>
        <w:ind w:firstLine="709"/>
      </w:pPr>
      <w:r w:rsidRPr="00333DEE">
        <w:t>Заказчик работы — ООО «Троя и К».</w:t>
      </w:r>
    </w:p>
    <w:p w14:paraId="4FAFF2E1" w14:textId="77777777" w:rsidR="002F62AD" w:rsidRPr="00333DEE" w:rsidRDefault="002F62AD" w:rsidP="004C25F2">
      <w:pPr>
        <w:pStyle w:val="a8"/>
        <w:ind w:firstLine="709"/>
      </w:pPr>
      <w:r w:rsidRPr="00333DEE">
        <w:t>Адрес Заказчика — 214000, г. Смоленск, ул. Складская, д. 12.</w:t>
      </w:r>
    </w:p>
    <w:p w14:paraId="2C057775" w14:textId="77777777" w:rsidR="002F62AD" w:rsidRPr="00333DEE" w:rsidRDefault="002F62AD" w:rsidP="004C25F2">
      <w:pPr>
        <w:pStyle w:val="a8"/>
        <w:ind w:firstLine="709"/>
      </w:pPr>
      <w:r w:rsidRPr="00333DEE">
        <w:t>Исполнитель работы — ООО «СофтКрафт».</w:t>
      </w:r>
    </w:p>
    <w:p w14:paraId="68C4958C" w14:textId="77777777" w:rsidR="002F62AD" w:rsidRPr="00333DEE" w:rsidRDefault="002F62AD" w:rsidP="004C25F2">
      <w:pPr>
        <w:pStyle w:val="a8"/>
        <w:ind w:firstLine="709"/>
      </w:pPr>
      <w:r w:rsidRPr="00333DEE">
        <w:t>Юридический адрес: 214012, г. Смоленск, ул. Индустриальная, д. 5, офис 301.</w:t>
      </w:r>
    </w:p>
    <w:p w14:paraId="58AA1817" w14:textId="77777777" w:rsidR="002F62AD" w:rsidRPr="00333DEE" w:rsidRDefault="002F62AD" w:rsidP="004C25F2">
      <w:pPr>
        <w:pStyle w:val="a8"/>
        <w:ind w:firstLine="709"/>
      </w:pPr>
      <w:r w:rsidRPr="00333DEE">
        <w:t>Фактический адрес: совпадает с юридическим.</w:t>
      </w:r>
    </w:p>
    <w:p w14:paraId="106B0A58" w14:textId="77777777" w:rsidR="007A5C5F" w:rsidRPr="00333DEE" w:rsidRDefault="007A5C5F" w:rsidP="007A5C5F">
      <w:pPr>
        <w:pStyle w:val="20"/>
        <w:tabs>
          <w:tab w:val="clear" w:pos="1440"/>
          <w:tab w:val="num" w:pos="612"/>
        </w:tabs>
        <w:spacing w:before="360"/>
        <w:ind w:left="0" w:hanging="17"/>
        <w:rPr>
          <w:rFonts w:ascii="Times New Roman" w:hAnsi="Times New Roman"/>
        </w:rPr>
      </w:pPr>
      <w:bookmarkStart w:id="4" w:name="_Toc122239612"/>
      <w:bookmarkStart w:id="5" w:name="_Toc239885767"/>
      <w:r w:rsidRPr="00333DEE">
        <w:rPr>
          <w:rFonts w:ascii="Times New Roman" w:hAnsi="Times New Roman"/>
        </w:rPr>
        <w:t xml:space="preserve">Назначение, цели и основные задачи </w:t>
      </w:r>
      <w:bookmarkEnd w:id="4"/>
      <w:r w:rsidRPr="00333DEE">
        <w:rPr>
          <w:rFonts w:ascii="Times New Roman" w:hAnsi="Times New Roman"/>
        </w:rPr>
        <w:t>АС</w:t>
      </w:r>
      <w:bookmarkEnd w:id="5"/>
    </w:p>
    <w:p w14:paraId="7578793A" w14:textId="77777777" w:rsidR="007A5C5F" w:rsidRPr="00333DEE" w:rsidRDefault="007A5C5F" w:rsidP="007A5C5F">
      <w:pPr>
        <w:pStyle w:val="3"/>
        <w:tabs>
          <w:tab w:val="clear" w:pos="1440"/>
          <w:tab w:val="clear" w:pos="2340"/>
        </w:tabs>
        <w:spacing w:before="240"/>
        <w:ind w:left="30"/>
        <w:rPr>
          <w:rFonts w:ascii="Times New Roman" w:eastAsia="Arial Unicode MS" w:hAnsi="Times New Roman"/>
        </w:rPr>
      </w:pPr>
      <w:bookmarkStart w:id="6" w:name="_Toc26776937"/>
      <w:bookmarkStart w:id="7" w:name="_Toc122239613"/>
      <w:bookmarkStart w:id="8" w:name="_Toc239885768"/>
      <w:r w:rsidRPr="00333DEE">
        <w:rPr>
          <w:rFonts w:ascii="Times New Roman" w:eastAsia="Arial Unicode MS" w:hAnsi="Times New Roman"/>
        </w:rPr>
        <w:t>Назначение</w:t>
      </w:r>
      <w:bookmarkEnd w:id="6"/>
      <w:r w:rsidRPr="00333DEE">
        <w:rPr>
          <w:rFonts w:ascii="Times New Roman" w:eastAsia="Arial Unicode MS" w:hAnsi="Times New Roman"/>
        </w:rPr>
        <w:t xml:space="preserve"> </w:t>
      </w:r>
      <w:bookmarkEnd w:id="7"/>
      <w:r w:rsidRPr="00333DEE">
        <w:rPr>
          <w:rFonts w:ascii="Times New Roman" w:eastAsia="Arial Unicode MS" w:hAnsi="Times New Roman"/>
        </w:rPr>
        <w:t>АС</w:t>
      </w:r>
      <w:bookmarkEnd w:id="8"/>
    </w:p>
    <w:p w14:paraId="29CFAD2B" w14:textId="77777777" w:rsidR="007A5C5F" w:rsidRPr="00333DEE" w:rsidRDefault="007A5C5F" w:rsidP="004C25F2">
      <w:pPr>
        <w:pStyle w:val="a8"/>
        <w:ind w:firstLine="709"/>
      </w:pPr>
      <w:bookmarkStart w:id="9" w:name="_Toc26776938"/>
      <w:r w:rsidRPr="00333DEE">
        <w:t>АС предназначена для автоматизации деятельности по учёту и управлению товарными запасами в сети складов ООО «Троя и К» и для формирования сводной отчётности и планирования пополнения запасов на уровне сети складов в целом.</w:t>
      </w:r>
    </w:p>
    <w:p w14:paraId="1F331148" w14:textId="77777777" w:rsidR="007A5C5F" w:rsidRPr="00333DEE" w:rsidRDefault="007A5C5F" w:rsidP="004C25F2">
      <w:pPr>
        <w:pStyle w:val="a8"/>
        <w:ind w:firstLine="709"/>
      </w:pPr>
      <w:r w:rsidRPr="00333DEE">
        <w:t>По видам автоматизированных систем АС относится к информационно-справочным (учётным) системам класса АСУ.</w:t>
      </w:r>
    </w:p>
    <w:p w14:paraId="052AB5A6" w14:textId="77777777" w:rsidR="007A5C5F" w:rsidRPr="00333DEE" w:rsidRDefault="007A5C5F" w:rsidP="007A5C5F">
      <w:pPr>
        <w:pStyle w:val="3"/>
        <w:tabs>
          <w:tab w:val="clear" w:pos="1440"/>
          <w:tab w:val="clear" w:pos="2340"/>
        </w:tabs>
        <w:spacing w:before="240"/>
        <w:ind w:left="30"/>
        <w:rPr>
          <w:rFonts w:ascii="Times New Roman" w:eastAsia="Arial Unicode MS" w:hAnsi="Times New Roman"/>
        </w:rPr>
      </w:pPr>
      <w:bookmarkStart w:id="10" w:name="_Toc122239614"/>
      <w:bookmarkStart w:id="11" w:name="_Toc239885769"/>
      <w:r w:rsidRPr="00333DEE">
        <w:rPr>
          <w:rFonts w:ascii="Times New Roman" w:eastAsia="Arial Unicode MS" w:hAnsi="Times New Roman"/>
        </w:rPr>
        <w:t xml:space="preserve">Цель создания </w:t>
      </w:r>
      <w:bookmarkEnd w:id="9"/>
      <w:bookmarkEnd w:id="10"/>
      <w:r w:rsidRPr="00333DEE">
        <w:rPr>
          <w:rFonts w:ascii="Times New Roman" w:eastAsia="Arial Unicode MS" w:hAnsi="Times New Roman"/>
        </w:rPr>
        <w:t>АС</w:t>
      </w:r>
      <w:bookmarkEnd w:id="11"/>
    </w:p>
    <w:p w14:paraId="52876783" w14:textId="77777777" w:rsidR="00333DEE" w:rsidRDefault="007A5C5F" w:rsidP="004C25F2">
      <w:pPr>
        <w:pStyle w:val="af9"/>
        <w:ind w:firstLine="709"/>
        <w:jc w:val="both"/>
      </w:pPr>
      <w:r w:rsidRPr="00333DEE">
        <w:t>Целями развития Системы являются:</w:t>
      </w:r>
    </w:p>
    <w:p w14:paraId="2F9AEDFF" w14:textId="77777777" w:rsidR="00333DEE" w:rsidRDefault="007A5C5F" w:rsidP="00333DEE">
      <w:pPr>
        <w:pStyle w:val="aff6"/>
        <w:spacing w:line="360" w:lineRule="auto"/>
      </w:pPr>
      <w:r w:rsidRPr="00333DEE">
        <w:t>подключение всех складов сети Заказчика к единому информационному пространству;</w:t>
      </w:r>
    </w:p>
    <w:p w14:paraId="65A92E92" w14:textId="77777777" w:rsidR="00333DEE" w:rsidRDefault="007A5C5F" w:rsidP="00333DEE">
      <w:pPr>
        <w:pStyle w:val="aff6"/>
        <w:spacing w:line="360" w:lineRule="auto"/>
      </w:pPr>
      <w:r w:rsidRPr="00333DEE">
        <w:t>сокращение времени формирования сводной отчётности по сети складов;</w:t>
      </w:r>
    </w:p>
    <w:p w14:paraId="266C7633" w14:textId="77777777" w:rsidR="00333DEE" w:rsidRDefault="007A5C5F" w:rsidP="00333DEE">
      <w:pPr>
        <w:pStyle w:val="aff6"/>
        <w:spacing w:line="360" w:lineRule="auto"/>
      </w:pPr>
      <w:r w:rsidRPr="00333DEE">
        <w:lastRenderedPageBreak/>
        <w:t>снижение уровня неликвидных и избыточных запасов;</w:t>
      </w:r>
    </w:p>
    <w:p w14:paraId="29FF503B" w14:textId="77777777" w:rsidR="00333DEE" w:rsidRDefault="007A5C5F" w:rsidP="00333DEE">
      <w:pPr>
        <w:pStyle w:val="aff6"/>
        <w:spacing w:line="360" w:lineRule="auto"/>
      </w:pPr>
      <w:r w:rsidRPr="00333DEE">
        <w:t>сокращение случаев дефицита товара на складах сети.</w:t>
      </w:r>
    </w:p>
    <w:p w14:paraId="42B5A8C5" w14:textId="77777777" w:rsidR="002F62AD" w:rsidRPr="00333DEE" w:rsidRDefault="007A5C5F" w:rsidP="004C25F2">
      <w:pPr>
        <w:pStyle w:val="af9"/>
        <w:ind w:firstLine="709"/>
        <w:jc w:val="both"/>
      </w:pPr>
      <w:r w:rsidRPr="00333DEE">
        <w:t>Значения целевых показателей приведены в 2.2 ЧТЗ.</w:t>
      </w:r>
    </w:p>
    <w:p w14:paraId="4E187664" w14:textId="77777777" w:rsidR="00383F1F" w:rsidRPr="00333DEE" w:rsidRDefault="009D4965" w:rsidP="001E5CC5">
      <w:pPr>
        <w:pStyle w:val="1"/>
        <w:tabs>
          <w:tab w:val="clear" w:pos="360"/>
        </w:tabs>
        <w:spacing w:before="0"/>
        <w:jc w:val="left"/>
        <w:rPr>
          <w:rFonts w:ascii="Times New Roman" w:hAnsi="Times New Roman"/>
        </w:rPr>
      </w:pPr>
      <w:bookmarkStart w:id="12" w:name="_Toc239885770"/>
      <w:r w:rsidRPr="00333DEE">
        <w:rPr>
          <w:rFonts w:ascii="Times New Roman" w:hAnsi="Times New Roman"/>
        </w:rPr>
        <w:lastRenderedPageBreak/>
        <w:t>Описание процесса деятельности</w:t>
      </w:r>
      <w:bookmarkEnd w:id="12"/>
    </w:p>
    <w:p w14:paraId="1B82B897" w14:textId="77777777" w:rsidR="00383F1F" w:rsidRPr="00333DEE" w:rsidRDefault="00383F1F" w:rsidP="004C25F2">
      <w:pPr>
        <w:pStyle w:val="af9"/>
        <w:ind w:firstLine="709"/>
        <w:jc w:val="both"/>
        <w:rPr>
          <w:szCs w:val="24"/>
        </w:rPr>
      </w:pPr>
      <w:r w:rsidRPr="00333DEE">
        <w:t>До внедрения Системы учёт товародвижения ведётся автономно на каждом складе сети средствами ППО «СкладМастер»: кладовщик регистрирует приёмку, отгрузку, перемещение и инвентаризацию товара в локальной базе данных своего склада. Свод остатков по сети складов и решения о перераспределении товара между складами менеджеры выполняют вручную, запрашивая выгрузки с каждого склада и сопоставляя их в электронных таблицах, что занимает от одного до трёх рабочих дней и не позволяет оперативно реагировать на дефицит или избыток товара на конкретном складе.</w:t>
      </w:r>
    </w:p>
    <w:p w14:paraId="00F03FAB" w14:textId="77777777" w:rsidR="00DC542E" w:rsidRPr="00333DEE" w:rsidRDefault="00000000" w:rsidP="00333DEE">
      <w:pPr>
        <w:pStyle w:val="af9"/>
      </w:pPr>
      <w:r w:rsidRPr="00333DEE">
        <w:t>После внедрения Системы данные с каждого подключённого склада поступают в центральное хранилище автоматически (см. 4.1.3 ЧТЗ), и менеджер сети получает сводные остатки, отчёты об оборачиваемости и рекомендации по перераспределению товара и заказу поставщикам непосредственно в веб-интерфейсе Системы, без обращения к каждому складу отдельно. Первичный учёт на складе — приёмка, отгрузка, перемещение, инвентаризация — по-прежнему выполняется средствами ППО «СкладМастер» и Системой не автоматизируется.</w:t>
      </w:r>
    </w:p>
    <w:p w14:paraId="1BC72930" w14:textId="77777777" w:rsidR="00383F1F" w:rsidRPr="00333DEE" w:rsidRDefault="005B7C1B" w:rsidP="001E5CC5">
      <w:pPr>
        <w:pStyle w:val="1"/>
        <w:tabs>
          <w:tab w:val="clear" w:pos="360"/>
        </w:tabs>
        <w:spacing w:before="0"/>
        <w:jc w:val="left"/>
        <w:rPr>
          <w:rFonts w:ascii="Times New Roman" w:hAnsi="Times New Roman"/>
        </w:rPr>
      </w:pPr>
      <w:bookmarkStart w:id="13" w:name="_Toc239885771"/>
      <w:r w:rsidRPr="00333DEE">
        <w:rPr>
          <w:rFonts w:ascii="Times New Roman" w:hAnsi="Times New Roman"/>
        </w:rPr>
        <w:lastRenderedPageBreak/>
        <w:t>Основные т</w:t>
      </w:r>
      <w:r w:rsidR="009A1F6A" w:rsidRPr="00333DEE">
        <w:rPr>
          <w:rFonts w:ascii="Times New Roman" w:hAnsi="Times New Roman"/>
        </w:rPr>
        <w:t xml:space="preserve">ехнические </w:t>
      </w:r>
      <w:r w:rsidRPr="00333DEE">
        <w:rPr>
          <w:rFonts w:ascii="Times New Roman" w:hAnsi="Times New Roman"/>
        </w:rPr>
        <w:t>решения</w:t>
      </w:r>
      <w:bookmarkEnd w:id="13"/>
    </w:p>
    <w:p w14:paraId="4283D468" w14:textId="77777777" w:rsidR="005E193C" w:rsidRPr="00333DEE" w:rsidRDefault="00F2013C" w:rsidP="005E193C">
      <w:pPr>
        <w:pStyle w:val="20"/>
        <w:tabs>
          <w:tab w:val="clear" w:pos="1440"/>
        </w:tabs>
        <w:ind w:left="0"/>
        <w:rPr>
          <w:rFonts w:ascii="Times New Roman" w:hAnsi="Times New Roman"/>
        </w:rPr>
      </w:pPr>
      <w:bookmarkStart w:id="14" w:name="_Toc239885772"/>
      <w:r w:rsidRPr="00333DEE">
        <w:rPr>
          <w:rFonts w:ascii="Times New Roman" w:hAnsi="Times New Roman"/>
        </w:rPr>
        <w:t>Р</w:t>
      </w:r>
      <w:r w:rsidR="005E193C" w:rsidRPr="00333DEE">
        <w:rPr>
          <w:rFonts w:ascii="Times New Roman" w:hAnsi="Times New Roman"/>
        </w:rPr>
        <w:t>ешения по структуре системы, подсистем, средствам и способам связи для информационного обмена между к</w:t>
      </w:r>
      <w:r w:rsidRPr="00333DEE">
        <w:rPr>
          <w:rFonts w:ascii="Times New Roman" w:hAnsi="Times New Roman"/>
        </w:rPr>
        <w:t>омпонентами системы, подсистем</w:t>
      </w:r>
      <w:bookmarkEnd w:id="14"/>
    </w:p>
    <w:p w14:paraId="56786113" w14:textId="77777777" w:rsidR="00333DEE" w:rsidRDefault="005E193C" w:rsidP="004C25F2">
      <w:pPr>
        <w:pStyle w:val="af9"/>
        <w:ind w:firstLine="709"/>
        <w:jc w:val="both"/>
      </w:pPr>
      <w:r w:rsidRPr="00333DEE">
        <w:t>Система состоит из четырёх подсистем:</w:t>
      </w:r>
    </w:p>
    <w:p w14:paraId="6330FC67" w14:textId="77777777" w:rsidR="00333DEE" w:rsidRDefault="00333DEE" w:rsidP="00333DEE">
      <w:pPr>
        <w:pStyle w:val="aff6"/>
        <w:numPr>
          <w:ilvl w:val="0"/>
          <w:numId w:val="46"/>
        </w:numPr>
        <w:tabs>
          <w:tab w:val="clear" w:pos="1428"/>
          <w:tab w:val="num" w:pos="1560"/>
        </w:tabs>
        <w:spacing w:line="360" w:lineRule="auto"/>
        <w:ind w:left="1135" w:hanging="284"/>
      </w:pPr>
      <w:r>
        <w:t>П</w:t>
      </w:r>
      <w:r w:rsidR="005E193C" w:rsidRPr="00333DEE">
        <w:t>одсистем</w:t>
      </w:r>
      <w:r>
        <w:t>а</w:t>
      </w:r>
      <w:r w:rsidR="005E193C" w:rsidRPr="00333DEE">
        <w:t xml:space="preserve"> сбора и консолидации данных</w:t>
      </w:r>
      <w:r>
        <w:t>.</w:t>
      </w:r>
    </w:p>
    <w:p w14:paraId="694FE7D6" w14:textId="77777777" w:rsidR="00333DEE" w:rsidRDefault="00333DEE" w:rsidP="00333DEE">
      <w:pPr>
        <w:pStyle w:val="aff6"/>
        <w:numPr>
          <w:ilvl w:val="0"/>
          <w:numId w:val="46"/>
        </w:numPr>
        <w:tabs>
          <w:tab w:val="clear" w:pos="1428"/>
          <w:tab w:val="num" w:pos="1560"/>
        </w:tabs>
        <w:spacing w:line="360" w:lineRule="auto"/>
        <w:ind w:left="1135" w:hanging="284"/>
      </w:pPr>
      <w:r>
        <w:t>П</w:t>
      </w:r>
      <w:r w:rsidR="005E193C" w:rsidRPr="00333DEE">
        <w:t>одсистем</w:t>
      </w:r>
      <w:r>
        <w:t>а</w:t>
      </w:r>
      <w:r w:rsidR="005E193C" w:rsidRPr="00333DEE">
        <w:t xml:space="preserve"> сводной отчётности и аналитики</w:t>
      </w:r>
      <w:r>
        <w:t>.</w:t>
      </w:r>
    </w:p>
    <w:p w14:paraId="397DF694" w14:textId="77777777" w:rsidR="00333DEE" w:rsidRDefault="00333DEE" w:rsidP="00333DEE">
      <w:pPr>
        <w:pStyle w:val="aff6"/>
        <w:numPr>
          <w:ilvl w:val="0"/>
          <w:numId w:val="46"/>
        </w:numPr>
        <w:tabs>
          <w:tab w:val="clear" w:pos="1428"/>
          <w:tab w:val="num" w:pos="1560"/>
        </w:tabs>
        <w:spacing w:line="360" w:lineRule="auto"/>
        <w:ind w:left="1135" w:hanging="284"/>
      </w:pPr>
      <w:r>
        <w:t>П</w:t>
      </w:r>
      <w:r w:rsidR="005E193C" w:rsidRPr="00333DEE">
        <w:t>одсистем</w:t>
      </w:r>
      <w:r>
        <w:t>а</w:t>
      </w:r>
      <w:r w:rsidR="005E193C" w:rsidRPr="00333DEE">
        <w:t xml:space="preserve"> планирования пополнения запасов</w:t>
      </w:r>
      <w:r>
        <w:t>.</w:t>
      </w:r>
    </w:p>
    <w:p w14:paraId="30694C94" w14:textId="77777777" w:rsidR="00333DEE" w:rsidRDefault="00333DEE" w:rsidP="00333DEE">
      <w:pPr>
        <w:pStyle w:val="aff6"/>
        <w:numPr>
          <w:ilvl w:val="0"/>
          <w:numId w:val="46"/>
        </w:numPr>
        <w:tabs>
          <w:tab w:val="clear" w:pos="1428"/>
          <w:tab w:val="num" w:pos="1560"/>
        </w:tabs>
        <w:spacing w:line="360" w:lineRule="auto"/>
        <w:ind w:left="1135" w:hanging="284"/>
      </w:pPr>
      <w:r>
        <w:t>П</w:t>
      </w:r>
      <w:r w:rsidR="005E193C" w:rsidRPr="00333DEE">
        <w:t>одсистем</w:t>
      </w:r>
      <w:r>
        <w:t>а</w:t>
      </w:r>
      <w:r w:rsidR="005E193C" w:rsidRPr="00333DEE">
        <w:t xml:space="preserve"> администрирования</w:t>
      </w:r>
      <w:r>
        <w:t>.</w:t>
      </w:r>
    </w:p>
    <w:p w14:paraId="52ABA82D" w14:textId="77777777" w:rsidR="00333DEE" w:rsidRDefault="00333DEE" w:rsidP="004C25F2">
      <w:pPr>
        <w:pStyle w:val="af9"/>
        <w:ind w:firstLine="709"/>
        <w:jc w:val="both"/>
      </w:pPr>
      <w:r>
        <w:t>С</w:t>
      </w:r>
      <w:r w:rsidR="005E193C" w:rsidRPr="00333DEE">
        <w:t>остав и назначение подсистем приведены в 4.1.2 ЧТЗ.</w:t>
      </w:r>
    </w:p>
    <w:p w14:paraId="1E5F9B18" w14:textId="77777777" w:rsidR="005E193C" w:rsidRPr="00333DEE" w:rsidRDefault="005E193C" w:rsidP="004C25F2">
      <w:pPr>
        <w:pStyle w:val="af9"/>
        <w:ind w:firstLine="709"/>
        <w:jc w:val="both"/>
        <w:rPr>
          <w:szCs w:val="24"/>
        </w:rPr>
      </w:pPr>
      <w:r w:rsidRPr="00333DEE">
        <w:t xml:space="preserve">Связь между подсистемами реализуется в пределах единого серверного приложения; связь с ППО «СкладМастер» на складах сети </w:t>
      </w:r>
      <w:r w:rsidR="00333DEE">
        <w:t>реализуется</w:t>
      </w:r>
      <w:r w:rsidRPr="00333DEE">
        <w:t xml:space="preserve"> по протоколу REST API с резервным файловым обменом CSV/XML (см. 4.1.3 ЧТЗ).</w:t>
      </w:r>
    </w:p>
    <w:p w14:paraId="54CDABE7" w14:textId="77777777" w:rsidR="005E193C" w:rsidRPr="00333DEE" w:rsidRDefault="00F2013C" w:rsidP="005E193C">
      <w:pPr>
        <w:pStyle w:val="20"/>
        <w:tabs>
          <w:tab w:val="clear" w:pos="1440"/>
        </w:tabs>
        <w:ind w:left="0"/>
        <w:rPr>
          <w:rFonts w:ascii="Times New Roman" w:hAnsi="Times New Roman"/>
        </w:rPr>
      </w:pPr>
      <w:bookmarkStart w:id="15" w:name="_Toc239885773"/>
      <w:r w:rsidRPr="00333DEE">
        <w:rPr>
          <w:rFonts w:ascii="Times New Roman" w:hAnsi="Times New Roman"/>
        </w:rPr>
        <w:t>Р</w:t>
      </w:r>
      <w:r w:rsidR="005E193C" w:rsidRPr="00333DEE">
        <w:rPr>
          <w:rFonts w:ascii="Times New Roman" w:hAnsi="Times New Roman"/>
        </w:rPr>
        <w:t>ешения по взаимосвязям АС со смежными системами</w:t>
      </w:r>
      <w:r w:rsidRPr="00333DEE">
        <w:rPr>
          <w:rFonts w:ascii="Times New Roman" w:hAnsi="Times New Roman"/>
        </w:rPr>
        <w:t>, обеспечению ее совместимости</w:t>
      </w:r>
      <w:bookmarkEnd w:id="15"/>
    </w:p>
    <w:p w14:paraId="7148A1FE" w14:textId="77777777" w:rsidR="005E193C" w:rsidRPr="00333DEE" w:rsidRDefault="005E193C" w:rsidP="004C25F2">
      <w:pPr>
        <w:pStyle w:val="af9"/>
        <w:ind w:firstLine="709"/>
        <w:jc w:val="both"/>
        <w:rPr>
          <w:szCs w:val="24"/>
        </w:rPr>
      </w:pPr>
      <w:r w:rsidRPr="00333DEE">
        <w:t>Система взаимодействует с ППО «СкладМастер», установленным на каждом складе сети, и с типовыми конфигурациями «1</w:t>
      </w:r>
      <w:proofErr w:type="gramStart"/>
      <w:r w:rsidRPr="00333DEE">
        <w:t>С:Предприятие</w:t>
      </w:r>
      <w:proofErr w:type="gramEnd"/>
      <w:r w:rsidRPr="00333DEE">
        <w:t>», используемыми Заказчиком для бухгалтерского учёта. Состав и направления информационных потоков приведены в приложении Б к ЧТЗ. Совместимость обеспечивается использованием единых справочников номенклатуры и мест хранения.</w:t>
      </w:r>
    </w:p>
    <w:p w14:paraId="0A7B8EC1" w14:textId="77777777" w:rsidR="005E193C" w:rsidRPr="00333DEE" w:rsidRDefault="00F2013C" w:rsidP="005E193C">
      <w:pPr>
        <w:pStyle w:val="20"/>
        <w:tabs>
          <w:tab w:val="clear" w:pos="1440"/>
        </w:tabs>
        <w:ind w:left="0"/>
        <w:rPr>
          <w:rFonts w:ascii="Times New Roman" w:hAnsi="Times New Roman"/>
        </w:rPr>
      </w:pPr>
      <w:bookmarkStart w:id="16" w:name="_Toc239885774"/>
      <w:r w:rsidRPr="00333DEE">
        <w:rPr>
          <w:rFonts w:ascii="Times New Roman" w:hAnsi="Times New Roman"/>
        </w:rPr>
        <w:t>Р</w:t>
      </w:r>
      <w:r w:rsidR="005E193C" w:rsidRPr="00333DEE">
        <w:rPr>
          <w:rFonts w:ascii="Times New Roman" w:hAnsi="Times New Roman"/>
        </w:rPr>
        <w:t>ешения по режимам функционирования, д</w:t>
      </w:r>
      <w:r w:rsidRPr="00333DEE">
        <w:rPr>
          <w:rFonts w:ascii="Times New Roman" w:hAnsi="Times New Roman"/>
        </w:rPr>
        <w:t>иагностированию работы системы</w:t>
      </w:r>
      <w:bookmarkEnd w:id="16"/>
    </w:p>
    <w:p w14:paraId="412030CB" w14:textId="77777777" w:rsidR="005E193C" w:rsidRPr="00333DEE" w:rsidRDefault="005E193C" w:rsidP="004C25F2">
      <w:pPr>
        <w:pStyle w:val="af9"/>
        <w:ind w:firstLine="709"/>
        <w:jc w:val="both"/>
        <w:rPr>
          <w:szCs w:val="24"/>
        </w:rPr>
      </w:pPr>
      <w:r w:rsidRPr="00333DEE">
        <w:t>Система функционирует в круглосуточном режиме с ежедневным техническим обслуживанием не более 30 минут. Обмен данными со складами сети выполняется не реже одного раза в час. Работоспособность серверных компонентов и своевременность получения данных со складов контролируются автоматически с уведомлением администратора Системы о сбоях (см. 4.1.5, 4.1.6 ЧТЗ).</w:t>
      </w:r>
    </w:p>
    <w:p w14:paraId="0AFCBBCF" w14:textId="77777777" w:rsidR="005E193C" w:rsidRPr="00333DEE" w:rsidRDefault="00F2013C" w:rsidP="005E193C">
      <w:pPr>
        <w:pStyle w:val="20"/>
        <w:tabs>
          <w:tab w:val="clear" w:pos="1440"/>
        </w:tabs>
        <w:ind w:left="0"/>
        <w:rPr>
          <w:rFonts w:ascii="Times New Roman" w:hAnsi="Times New Roman"/>
        </w:rPr>
      </w:pPr>
      <w:bookmarkStart w:id="17" w:name="_Toc239885775"/>
      <w:r w:rsidRPr="00333DEE">
        <w:rPr>
          <w:rFonts w:ascii="Times New Roman" w:hAnsi="Times New Roman"/>
        </w:rPr>
        <w:lastRenderedPageBreak/>
        <w:t>Р</w:t>
      </w:r>
      <w:r w:rsidR="005E193C" w:rsidRPr="00333DEE">
        <w:rPr>
          <w:rFonts w:ascii="Times New Roman" w:hAnsi="Times New Roman"/>
        </w:rPr>
        <w:t>ешения по численности, квалификации и функциям персонала АС, режимам его работы, порядку взаим</w:t>
      </w:r>
      <w:r w:rsidRPr="00333DEE">
        <w:rPr>
          <w:rFonts w:ascii="Times New Roman" w:hAnsi="Times New Roman"/>
        </w:rPr>
        <w:t>одействия</w:t>
      </w:r>
      <w:bookmarkEnd w:id="17"/>
    </w:p>
    <w:p w14:paraId="1CBDA26F" w14:textId="77777777" w:rsidR="005E193C" w:rsidRPr="00333DEE" w:rsidRDefault="005E193C" w:rsidP="004C25F2">
      <w:pPr>
        <w:pStyle w:val="af9"/>
        <w:ind w:firstLine="709"/>
        <w:jc w:val="both"/>
        <w:rPr>
          <w:szCs w:val="24"/>
        </w:rPr>
      </w:pPr>
      <w:r w:rsidRPr="00333DEE">
        <w:t>В Системе предусмотрены три роли пользователей: администратор Системы (управление учётными записями и мониторинг работоспособности), менеджер сети (формирование сводной отчётности и рекомендаций по пополнению) и руководитель (просмотр сводной отчётности). Численность пользователей — не более пяти человек центрального аппарата, без учёта персонала складов, работающего с ППО «СкладМастер» (см. 4.4.1 ЧТЗ).</w:t>
      </w:r>
    </w:p>
    <w:p w14:paraId="320D3293" w14:textId="77777777" w:rsidR="005E193C" w:rsidRPr="00333DEE" w:rsidRDefault="00F2013C" w:rsidP="005E193C">
      <w:pPr>
        <w:pStyle w:val="20"/>
        <w:tabs>
          <w:tab w:val="clear" w:pos="1440"/>
        </w:tabs>
        <w:ind w:left="0"/>
        <w:rPr>
          <w:rFonts w:ascii="Times New Roman" w:hAnsi="Times New Roman"/>
        </w:rPr>
      </w:pPr>
      <w:bookmarkStart w:id="18" w:name="_Toc239885776"/>
      <w:r w:rsidRPr="00333DEE">
        <w:rPr>
          <w:rFonts w:ascii="Times New Roman" w:hAnsi="Times New Roman"/>
        </w:rPr>
        <w:t>С</w:t>
      </w:r>
      <w:r w:rsidR="005E193C" w:rsidRPr="00333DEE">
        <w:rPr>
          <w:rFonts w:ascii="Times New Roman" w:hAnsi="Times New Roman"/>
        </w:rPr>
        <w:t>ведения об обеспечении заданных в техническом задании (ТЗ) потребительских характеристик системы (подсис</w:t>
      </w:r>
      <w:r w:rsidRPr="00333DEE">
        <w:rPr>
          <w:rFonts w:ascii="Times New Roman" w:hAnsi="Times New Roman"/>
        </w:rPr>
        <w:t>тем), определяющих ее качество</w:t>
      </w:r>
      <w:bookmarkEnd w:id="18"/>
    </w:p>
    <w:p w14:paraId="3F59F85C" w14:textId="77777777" w:rsidR="005E193C" w:rsidRPr="00333DEE" w:rsidRDefault="005E193C" w:rsidP="004C25F2">
      <w:pPr>
        <w:pStyle w:val="af9"/>
        <w:ind w:firstLine="709"/>
        <w:jc w:val="both"/>
        <w:rPr>
          <w:szCs w:val="24"/>
        </w:rPr>
      </w:pPr>
      <w:r w:rsidRPr="00333DEE">
        <w:t>Коэффициент готовности серверной части Системы обеспечивается на уровне не менее 0,999 за счёт резервирования критически важных компонентов, регулярного резервного копирования базы данных (ежедневно, с хранением копий не менее 30 суток) и мер, перечисленных в 4.4.3 ЧТЗ.</w:t>
      </w:r>
    </w:p>
    <w:p w14:paraId="7999BBC8" w14:textId="77777777" w:rsidR="005E193C" w:rsidRPr="00333DEE" w:rsidRDefault="00F2013C" w:rsidP="005E193C">
      <w:pPr>
        <w:pStyle w:val="20"/>
        <w:tabs>
          <w:tab w:val="clear" w:pos="1440"/>
        </w:tabs>
        <w:ind w:left="0"/>
        <w:rPr>
          <w:rFonts w:ascii="Times New Roman" w:hAnsi="Times New Roman"/>
        </w:rPr>
      </w:pPr>
      <w:bookmarkStart w:id="19" w:name="_Toc239885777"/>
      <w:r w:rsidRPr="00333DEE">
        <w:rPr>
          <w:rFonts w:ascii="Times New Roman" w:hAnsi="Times New Roman"/>
        </w:rPr>
        <w:t>С</w:t>
      </w:r>
      <w:r w:rsidR="005E193C" w:rsidRPr="00333DEE">
        <w:rPr>
          <w:rFonts w:ascii="Times New Roman" w:hAnsi="Times New Roman"/>
        </w:rPr>
        <w:t>остав функций, задач</w:t>
      </w:r>
      <w:r w:rsidR="00856D75" w:rsidRPr="00856D75">
        <w:rPr>
          <w:rFonts w:ascii="Times New Roman" w:hAnsi="Times New Roman"/>
        </w:rPr>
        <w:t>/</w:t>
      </w:r>
      <w:r w:rsidR="00856D75">
        <w:rPr>
          <w:rFonts w:ascii="Times New Roman" w:hAnsi="Times New Roman"/>
        </w:rPr>
        <w:t xml:space="preserve">комплексов </w:t>
      </w:r>
      <w:r w:rsidR="005E193C" w:rsidRPr="00333DEE">
        <w:rPr>
          <w:rFonts w:ascii="Times New Roman" w:hAnsi="Times New Roman"/>
        </w:rPr>
        <w:t>задач</w:t>
      </w:r>
      <w:r w:rsidR="00856D75">
        <w:rPr>
          <w:rFonts w:ascii="Times New Roman" w:hAnsi="Times New Roman"/>
        </w:rPr>
        <w:t>,</w:t>
      </w:r>
      <w:r w:rsidR="005E193C" w:rsidRPr="00333DEE">
        <w:rPr>
          <w:rFonts w:ascii="Times New Roman" w:hAnsi="Times New Roman"/>
        </w:rPr>
        <w:t xml:space="preserve"> реал</w:t>
      </w:r>
      <w:r w:rsidRPr="00333DEE">
        <w:rPr>
          <w:rFonts w:ascii="Times New Roman" w:hAnsi="Times New Roman"/>
        </w:rPr>
        <w:t>изуемых системой (подсистемой)</w:t>
      </w:r>
      <w:bookmarkEnd w:id="19"/>
    </w:p>
    <w:p w14:paraId="19C5EA1C" w14:textId="77777777" w:rsidR="005E193C" w:rsidRPr="00333DEE" w:rsidRDefault="005E193C" w:rsidP="004C25F2">
      <w:pPr>
        <w:pStyle w:val="af9"/>
        <w:ind w:firstLine="709"/>
        <w:jc w:val="both"/>
        <w:rPr>
          <w:szCs w:val="24"/>
        </w:rPr>
      </w:pPr>
      <w:r w:rsidRPr="00333DEE">
        <w:t>Система реализует следующие функции:</w:t>
      </w:r>
    </w:p>
    <w:p w14:paraId="58B2F0CA" w14:textId="77777777" w:rsidR="00D72BFD" w:rsidRPr="00333DEE" w:rsidRDefault="00000000" w:rsidP="00333DEE">
      <w:pPr>
        <w:pStyle w:val="aff6"/>
        <w:spacing w:line="360" w:lineRule="auto"/>
      </w:pPr>
      <w:r w:rsidRPr="00333DEE">
        <w:t>приём и консолидация выгрузок данных о товародвижении со всех подключённых складов сети;</w:t>
      </w:r>
    </w:p>
    <w:p w14:paraId="63CC4D32" w14:textId="77777777" w:rsidR="00D72BFD" w:rsidRPr="00333DEE" w:rsidRDefault="00000000" w:rsidP="00333DEE">
      <w:pPr>
        <w:pStyle w:val="aff6"/>
        <w:spacing w:line="360" w:lineRule="auto"/>
      </w:pPr>
      <w:r w:rsidRPr="00333DEE">
        <w:t>формирование сводных отчётов об остатках, оборачиваемости, недостачах и пересортице в разрезе складов и сети в целом;</w:t>
      </w:r>
    </w:p>
    <w:p w14:paraId="2FBA72DF" w14:textId="77777777" w:rsidR="00D72BFD" w:rsidRPr="00333DEE" w:rsidRDefault="00000000" w:rsidP="00333DEE">
      <w:pPr>
        <w:pStyle w:val="aff6"/>
        <w:spacing w:line="360" w:lineRule="auto"/>
      </w:pPr>
      <w:r w:rsidRPr="00333DEE">
        <w:t>формирование рекомендаций по перераспределению товара между складами и заказу товара у поставщиков;</w:t>
      </w:r>
    </w:p>
    <w:p w14:paraId="1ED5AA95" w14:textId="77777777" w:rsidR="00D72BFD" w:rsidRPr="00333DEE" w:rsidRDefault="00000000" w:rsidP="00333DEE">
      <w:pPr>
        <w:pStyle w:val="aff6"/>
        <w:spacing w:line="360" w:lineRule="auto"/>
      </w:pPr>
      <w:r w:rsidRPr="00333DEE">
        <w:t>администрирование учётных записей пользователей и ролей доступа, ведение журнала действий пользователей.</w:t>
      </w:r>
    </w:p>
    <w:p w14:paraId="05FDDA3E" w14:textId="77777777" w:rsidR="005E193C" w:rsidRPr="00333DEE" w:rsidRDefault="00F2013C" w:rsidP="005E193C">
      <w:pPr>
        <w:pStyle w:val="20"/>
        <w:tabs>
          <w:tab w:val="clear" w:pos="1440"/>
        </w:tabs>
        <w:ind w:left="0"/>
        <w:rPr>
          <w:rFonts w:ascii="Times New Roman" w:hAnsi="Times New Roman"/>
        </w:rPr>
      </w:pPr>
      <w:bookmarkStart w:id="20" w:name="_Toc239885778"/>
      <w:r w:rsidRPr="00333DEE">
        <w:rPr>
          <w:rFonts w:ascii="Times New Roman" w:hAnsi="Times New Roman"/>
        </w:rPr>
        <w:t>Р</w:t>
      </w:r>
      <w:r w:rsidR="005E193C" w:rsidRPr="00333DEE">
        <w:rPr>
          <w:rFonts w:ascii="Times New Roman" w:hAnsi="Times New Roman"/>
        </w:rPr>
        <w:t xml:space="preserve">ешения по комплексу технических средств, </w:t>
      </w:r>
      <w:r w:rsidRPr="00333DEE">
        <w:rPr>
          <w:rFonts w:ascii="Times New Roman" w:hAnsi="Times New Roman"/>
        </w:rPr>
        <w:t>его размещению на объекте</w:t>
      </w:r>
      <w:bookmarkEnd w:id="20"/>
    </w:p>
    <w:p w14:paraId="76AA3444" w14:textId="77777777" w:rsidR="005E193C" w:rsidRPr="00333DEE" w:rsidRDefault="005E193C" w:rsidP="004C25F2">
      <w:pPr>
        <w:pStyle w:val="af9"/>
        <w:ind w:firstLine="709"/>
        <w:jc w:val="both"/>
        <w:rPr>
          <w:szCs w:val="24"/>
        </w:rPr>
      </w:pPr>
      <w:r w:rsidRPr="00333DEE">
        <w:t>Серверная часть Системы размещается на технических средствах Заказчика (виртуальный или физический сервер под управлением Ubuntu Server 22.04 LTS или выше) в серверном помещении центрального офиса Заказчика. Клиентская часть не требует установки — используется веб-браузер на рабочих местах пользователей (см. 4.3.4, 4.3.5 ЧТЗ).</w:t>
      </w:r>
    </w:p>
    <w:p w14:paraId="7AA41A4C" w14:textId="77777777" w:rsidR="005E193C" w:rsidRPr="00333DEE" w:rsidRDefault="00F2013C" w:rsidP="005E193C">
      <w:pPr>
        <w:pStyle w:val="20"/>
        <w:tabs>
          <w:tab w:val="clear" w:pos="1440"/>
        </w:tabs>
        <w:ind w:left="0"/>
        <w:rPr>
          <w:rFonts w:ascii="Times New Roman" w:hAnsi="Times New Roman"/>
        </w:rPr>
      </w:pPr>
      <w:bookmarkStart w:id="21" w:name="_Toc239885779"/>
      <w:r w:rsidRPr="00333DEE">
        <w:rPr>
          <w:rFonts w:ascii="Times New Roman" w:hAnsi="Times New Roman"/>
        </w:rPr>
        <w:lastRenderedPageBreak/>
        <w:t>Р</w:t>
      </w:r>
      <w:r w:rsidR="005E193C" w:rsidRPr="00333DEE">
        <w:rPr>
          <w:rFonts w:ascii="Times New Roman" w:hAnsi="Times New Roman"/>
        </w:rPr>
        <w:t>ешения по составу информации, объему, способам ее организации, видам машинных носителей, входным и выходным документам и сообщениям, последовательности обработки и</w:t>
      </w:r>
      <w:r w:rsidRPr="00333DEE">
        <w:rPr>
          <w:rFonts w:ascii="Times New Roman" w:hAnsi="Times New Roman"/>
        </w:rPr>
        <w:t>нформации и другим компонентам</w:t>
      </w:r>
      <w:bookmarkEnd w:id="21"/>
    </w:p>
    <w:p w14:paraId="0491D0B8" w14:textId="77777777" w:rsidR="005E193C" w:rsidRPr="00333DEE" w:rsidRDefault="005E193C" w:rsidP="004C25F2">
      <w:pPr>
        <w:pStyle w:val="af9"/>
        <w:ind w:firstLine="709"/>
        <w:jc w:val="both"/>
        <w:rPr>
          <w:szCs w:val="24"/>
        </w:rPr>
      </w:pPr>
      <w:r w:rsidRPr="00333DEE">
        <w:t>Данные организуются в реляционной базе данных под управлением СУБД PostgreSQL (версия 15 или выше). Состав данных включает справочники (номенклатура, склады, контрагенты, пользователи) и транзакционные данные (консолидированные документы приёмки, отгрузки, перемещения, инвентаризации). Ожидаемый объём данных — не более 50 ГБ в течение первого года эксплуатации с учётом подключения всех складов сети (см. 4.3.2 ЧТЗ).</w:t>
      </w:r>
    </w:p>
    <w:p w14:paraId="6900E71A" w14:textId="77777777" w:rsidR="005E193C" w:rsidRPr="00333DEE" w:rsidRDefault="00F2013C" w:rsidP="005E193C">
      <w:pPr>
        <w:pStyle w:val="20"/>
        <w:tabs>
          <w:tab w:val="clear" w:pos="1440"/>
        </w:tabs>
        <w:ind w:left="0"/>
        <w:rPr>
          <w:rFonts w:ascii="Times New Roman" w:hAnsi="Times New Roman"/>
        </w:rPr>
      </w:pPr>
      <w:bookmarkStart w:id="22" w:name="_Toc239885780"/>
      <w:r w:rsidRPr="00333DEE">
        <w:rPr>
          <w:rFonts w:ascii="Times New Roman" w:hAnsi="Times New Roman"/>
        </w:rPr>
        <w:t>Р</w:t>
      </w:r>
      <w:r w:rsidR="005E193C" w:rsidRPr="00333DEE">
        <w:rPr>
          <w:rFonts w:ascii="Times New Roman" w:hAnsi="Times New Roman"/>
        </w:rPr>
        <w:t>ешения по составу программных средств, языкам деятельности, алгоритмам процедур и операций и методам их реализации</w:t>
      </w:r>
      <w:bookmarkEnd w:id="22"/>
    </w:p>
    <w:p w14:paraId="62AEBC7D" w14:textId="77777777" w:rsidR="00DC542E" w:rsidRPr="00333DEE" w:rsidRDefault="005E193C" w:rsidP="00333DEE">
      <w:pPr>
        <w:pStyle w:val="af9"/>
        <w:ind w:firstLine="709"/>
        <w:jc w:val="both"/>
        <w:rPr>
          <w:szCs w:val="24"/>
        </w:rPr>
      </w:pPr>
      <w:r w:rsidRPr="00333DEE">
        <w:t xml:space="preserve">Серверная часть Системы разрабатывается на платформе .NET 8 (C#) с использованием СУБД PostgreSQL. Клиентская часть реализуется в виде веб-приложения, работающего в браузерах Google Chrome, </w:t>
      </w:r>
      <w:proofErr w:type="spellStart"/>
      <w:r w:rsidRPr="00333DEE">
        <w:t>Яндекс.Браузер</w:t>
      </w:r>
      <w:proofErr w:type="spellEnd"/>
      <w:r w:rsidRPr="00333DEE">
        <w:t>, Microsoft Edge актуальных версий. Обмен данными с ППО «СкладМастер» выполняется по протоколу REST API в формате JSON, с резервным файловым обменом в форматах CSV и XML (см. 4.3.4 ЧТЗ).</w:t>
      </w:r>
    </w:p>
    <w:p w14:paraId="648204C3" w14:textId="77777777" w:rsidR="009A1F6A" w:rsidRPr="00333DEE" w:rsidRDefault="005B7C1B" w:rsidP="001E5CC5">
      <w:pPr>
        <w:pStyle w:val="1"/>
        <w:tabs>
          <w:tab w:val="clear" w:pos="360"/>
        </w:tabs>
        <w:spacing w:before="0"/>
        <w:jc w:val="left"/>
        <w:rPr>
          <w:rFonts w:ascii="Times New Roman" w:hAnsi="Times New Roman"/>
        </w:rPr>
      </w:pPr>
      <w:bookmarkStart w:id="23" w:name="_Toc239885781"/>
      <w:r w:rsidRPr="00333DEE">
        <w:rPr>
          <w:rFonts w:ascii="Times New Roman" w:hAnsi="Times New Roman"/>
        </w:rPr>
        <w:lastRenderedPageBreak/>
        <w:t>Мероприятия по подготовке объекта автоматизации к вводу системы в действие</w:t>
      </w:r>
      <w:bookmarkEnd w:id="23"/>
    </w:p>
    <w:p w14:paraId="6AFDA89E" w14:textId="77777777" w:rsidR="00F2013C" w:rsidRPr="00333DEE" w:rsidRDefault="00F2013C" w:rsidP="00471430">
      <w:pPr>
        <w:pStyle w:val="af9"/>
        <w:ind w:firstLine="709"/>
        <w:jc w:val="both"/>
        <w:rPr>
          <w:szCs w:val="24"/>
        </w:rPr>
      </w:pPr>
      <w:r w:rsidRPr="00333DEE">
        <w:t>В настоящем разделе приведён план мероприятий по подготовке складов сети к подключению к Системе.</w:t>
      </w:r>
    </w:p>
    <w:p w14:paraId="203AB84D" w14:textId="77777777" w:rsidR="004540E3" w:rsidRPr="00333DEE" w:rsidRDefault="00A144DB" w:rsidP="004540E3">
      <w:pPr>
        <w:pStyle w:val="20"/>
        <w:tabs>
          <w:tab w:val="clear" w:pos="1440"/>
        </w:tabs>
        <w:ind w:left="0"/>
        <w:rPr>
          <w:rFonts w:ascii="Times New Roman" w:hAnsi="Times New Roman"/>
        </w:rPr>
      </w:pPr>
      <w:bookmarkStart w:id="24" w:name="_Toc239885782"/>
      <w:r w:rsidRPr="00333DEE">
        <w:rPr>
          <w:rFonts w:ascii="Times New Roman" w:hAnsi="Times New Roman"/>
        </w:rPr>
        <w:t>М</w:t>
      </w:r>
      <w:r w:rsidR="004540E3" w:rsidRPr="00333DEE">
        <w:rPr>
          <w:rFonts w:ascii="Times New Roman" w:hAnsi="Times New Roman"/>
        </w:rPr>
        <w:t>ероприятия по приведению информации к виду, пригодному для обработки</w:t>
      </w:r>
      <w:r w:rsidRPr="00333DEE">
        <w:rPr>
          <w:rFonts w:ascii="Times New Roman" w:hAnsi="Times New Roman"/>
        </w:rPr>
        <w:t xml:space="preserve"> на ЭВМ</w:t>
      </w:r>
      <w:bookmarkEnd w:id="24"/>
    </w:p>
    <w:p w14:paraId="07BD220A" w14:textId="77777777" w:rsidR="004540E3" w:rsidRPr="00333DEE" w:rsidRDefault="004540E3" w:rsidP="004C25F2">
      <w:pPr>
        <w:pStyle w:val="af9"/>
        <w:ind w:firstLine="709"/>
        <w:jc w:val="both"/>
        <w:rPr>
          <w:szCs w:val="24"/>
        </w:rPr>
      </w:pPr>
      <w:r w:rsidRPr="00333DEE">
        <w:t>Перед подключением очередного склада к Системе Заказчик приводит справочники номенклатуры и мест хранения этого склада в соответствие с единым справочником сети, а Подрядчик выполняет перенос накопленных в ППО «СкладМастер» данных об остатках в центральное хранилище Системы.</w:t>
      </w:r>
    </w:p>
    <w:p w14:paraId="7DCF98B8" w14:textId="77777777" w:rsidR="004540E3" w:rsidRPr="00333DEE" w:rsidRDefault="00A144DB" w:rsidP="004540E3">
      <w:pPr>
        <w:pStyle w:val="20"/>
        <w:tabs>
          <w:tab w:val="clear" w:pos="1440"/>
        </w:tabs>
        <w:ind w:left="0"/>
        <w:rPr>
          <w:rFonts w:ascii="Times New Roman" w:hAnsi="Times New Roman"/>
        </w:rPr>
      </w:pPr>
      <w:bookmarkStart w:id="25" w:name="_Toc239885783"/>
      <w:r w:rsidRPr="00333DEE">
        <w:rPr>
          <w:rFonts w:ascii="Times New Roman" w:hAnsi="Times New Roman"/>
        </w:rPr>
        <w:t>М</w:t>
      </w:r>
      <w:r w:rsidR="004540E3" w:rsidRPr="00333DEE">
        <w:rPr>
          <w:rFonts w:ascii="Times New Roman" w:hAnsi="Times New Roman"/>
        </w:rPr>
        <w:t>ероприятия по обучению и п</w:t>
      </w:r>
      <w:r w:rsidRPr="00333DEE">
        <w:rPr>
          <w:rFonts w:ascii="Times New Roman" w:hAnsi="Times New Roman"/>
        </w:rPr>
        <w:t>роверке квалификации персонала</w:t>
      </w:r>
      <w:bookmarkEnd w:id="25"/>
    </w:p>
    <w:p w14:paraId="2022C8CD" w14:textId="77777777" w:rsidR="004540E3" w:rsidRPr="00333DEE" w:rsidRDefault="004540E3" w:rsidP="004C25F2">
      <w:pPr>
        <w:pStyle w:val="af9"/>
        <w:ind w:firstLine="709"/>
        <w:jc w:val="both"/>
        <w:rPr>
          <w:szCs w:val="24"/>
        </w:rPr>
      </w:pPr>
      <w:r w:rsidRPr="00333DEE">
        <w:t>Подрядчик проводит обучение менеджеров сети и администратора Системы работе с веб-интерфейсом Системы. Обучение кладовщиков и менеджеров отдельных складов не требуется, поскольку порядок работы с ППО «СкладМастер» не изменяется.</w:t>
      </w:r>
    </w:p>
    <w:p w14:paraId="717E20FC" w14:textId="77777777" w:rsidR="004540E3" w:rsidRPr="00333DEE" w:rsidRDefault="00A144DB" w:rsidP="004540E3">
      <w:pPr>
        <w:pStyle w:val="20"/>
        <w:tabs>
          <w:tab w:val="clear" w:pos="1440"/>
        </w:tabs>
        <w:ind w:left="0"/>
        <w:rPr>
          <w:rFonts w:ascii="Times New Roman" w:hAnsi="Times New Roman"/>
        </w:rPr>
      </w:pPr>
      <w:bookmarkStart w:id="26" w:name="_Toc239885784"/>
      <w:r w:rsidRPr="00333DEE">
        <w:rPr>
          <w:rFonts w:ascii="Times New Roman" w:hAnsi="Times New Roman"/>
        </w:rPr>
        <w:t>М</w:t>
      </w:r>
      <w:r w:rsidR="004540E3" w:rsidRPr="00333DEE">
        <w:rPr>
          <w:rFonts w:ascii="Times New Roman" w:hAnsi="Times New Roman"/>
        </w:rPr>
        <w:t>ероприятия по созданию необходимы</w:t>
      </w:r>
      <w:r w:rsidRPr="00333DEE">
        <w:rPr>
          <w:rFonts w:ascii="Times New Roman" w:hAnsi="Times New Roman"/>
        </w:rPr>
        <w:t>х подразделений и рабочих мест</w:t>
      </w:r>
      <w:bookmarkEnd w:id="26"/>
    </w:p>
    <w:p w14:paraId="0EC44C73" w14:textId="77777777" w:rsidR="004540E3" w:rsidRPr="00333DEE" w:rsidRDefault="004540E3" w:rsidP="004C25F2">
      <w:pPr>
        <w:pStyle w:val="af9"/>
        <w:ind w:firstLine="709"/>
        <w:jc w:val="both"/>
        <w:rPr>
          <w:szCs w:val="24"/>
        </w:rPr>
      </w:pPr>
      <w:r w:rsidRPr="00333DEE">
        <w:t>Заказчик назначает администратора Системы из числа сотрудников ИТ-подразделения и определяет ответственного представителя для организации работ по развитию Системы (см. 6.1 ЧТЗ). Создание новых подразделений не требуется.</w:t>
      </w:r>
    </w:p>
    <w:p w14:paraId="1BB596A5" w14:textId="77777777" w:rsidR="004540E3" w:rsidRPr="00333DEE" w:rsidRDefault="00A144DB" w:rsidP="004540E3">
      <w:pPr>
        <w:pStyle w:val="20"/>
        <w:tabs>
          <w:tab w:val="clear" w:pos="1440"/>
        </w:tabs>
        <w:ind w:left="0"/>
        <w:rPr>
          <w:rFonts w:ascii="Times New Roman" w:hAnsi="Times New Roman"/>
        </w:rPr>
      </w:pPr>
      <w:bookmarkStart w:id="27" w:name="_Toc239885785"/>
      <w:r w:rsidRPr="00333DEE">
        <w:rPr>
          <w:rFonts w:ascii="Times New Roman" w:hAnsi="Times New Roman"/>
        </w:rPr>
        <w:t>М</w:t>
      </w:r>
      <w:r w:rsidR="004540E3" w:rsidRPr="00333DEE">
        <w:rPr>
          <w:rFonts w:ascii="Times New Roman" w:hAnsi="Times New Roman"/>
        </w:rPr>
        <w:t>ероприятия по и</w:t>
      </w:r>
      <w:r w:rsidRPr="00333DEE">
        <w:rPr>
          <w:rFonts w:ascii="Times New Roman" w:hAnsi="Times New Roman"/>
        </w:rPr>
        <w:t>зменению объекта автоматизации</w:t>
      </w:r>
      <w:bookmarkEnd w:id="27"/>
    </w:p>
    <w:p w14:paraId="2060FAA1" w14:textId="77777777" w:rsidR="004540E3" w:rsidRPr="00333DEE" w:rsidRDefault="004540E3" w:rsidP="004C25F2">
      <w:pPr>
        <w:pStyle w:val="af9"/>
        <w:ind w:firstLine="709"/>
        <w:jc w:val="both"/>
        <w:rPr>
          <w:szCs w:val="24"/>
        </w:rPr>
      </w:pPr>
      <w:r w:rsidRPr="00333DEE">
        <w:t>На каждом подключаемом складе устанавливается или обновляется ППО «СкладМастер» до версии, поддерживающей обмен данными по REST API. Иные изменения объекта автоматизации не требуются.</w:t>
      </w:r>
    </w:p>
    <w:p w14:paraId="437BBF4A" w14:textId="77777777" w:rsidR="004540E3" w:rsidRPr="00333DEE" w:rsidRDefault="00A144DB" w:rsidP="004540E3">
      <w:pPr>
        <w:pStyle w:val="20"/>
        <w:tabs>
          <w:tab w:val="clear" w:pos="1440"/>
        </w:tabs>
        <w:ind w:left="0"/>
        <w:rPr>
          <w:rFonts w:ascii="Times New Roman" w:hAnsi="Times New Roman"/>
        </w:rPr>
      </w:pPr>
      <w:bookmarkStart w:id="28" w:name="_Toc239885786"/>
      <w:r w:rsidRPr="00333DEE">
        <w:rPr>
          <w:rFonts w:ascii="Times New Roman" w:hAnsi="Times New Roman"/>
        </w:rPr>
        <w:t>Д</w:t>
      </w:r>
      <w:r w:rsidR="004540E3" w:rsidRPr="00333DEE">
        <w:rPr>
          <w:rFonts w:ascii="Times New Roman" w:hAnsi="Times New Roman"/>
        </w:rPr>
        <w:t xml:space="preserve">ругие мероприятия, исходящие из специфических особенностей </w:t>
      </w:r>
      <w:proofErr w:type="gramStart"/>
      <w:r w:rsidR="004540E3" w:rsidRPr="00333DEE">
        <w:rPr>
          <w:rFonts w:ascii="Times New Roman" w:hAnsi="Times New Roman"/>
        </w:rPr>
        <w:t>создаваемых</w:t>
      </w:r>
      <w:proofErr w:type="gramEnd"/>
      <w:r w:rsidR="004540E3" w:rsidRPr="00333DEE">
        <w:rPr>
          <w:rFonts w:ascii="Times New Roman" w:hAnsi="Times New Roman"/>
        </w:rPr>
        <w:t xml:space="preserve"> АС</w:t>
      </w:r>
      <w:bookmarkEnd w:id="28"/>
    </w:p>
    <w:p w14:paraId="7D665AB0" w14:textId="77777777" w:rsidR="00383F1F" w:rsidRPr="00333DEE" w:rsidRDefault="004540E3" w:rsidP="00333DEE">
      <w:pPr>
        <w:pStyle w:val="af9"/>
        <w:ind w:firstLine="709"/>
        <w:jc w:val="both"/>
        <w:rPr>
          <w:szCs w:val="24"/>
        </w:rPr>
      </w:pPr>
      <w:r w:rsidRPr="00333DEE">
        <w:t>Иные мероприятия не предусмотрены.</w:t>
      </w:r>
    </w:p>
    <w:p w14:paraId="5AB205DA" w14:textId="77777777" w:rsidR="00DB729E" w:rsidRPr="00333DEE" w:rsidRDefault="00DB729E" w:rsidP="00DB729E">
      <w:pPr>
        <w:pStyle w:val="a5"/>
        <w:numPr>
          <w:ilvl w:val="0"/>
          <w:numId w:val="0"/>
        </w:numPr>
        <w:jc w:val="left"/>
        <w:rPr>
          <w:rFonts w:ascii="Times New Roman" w:hAnsi="Times New Roman"/>
        </w:rPr>
      </w:pPr>
      <w:bookmarkStart w:id="29" w:name="_Toc239885787"/>
      <w:r w:rsidRPr="00333DEE">
        <w:rPr>
          <w:rFonts w:ascii="Times New Roman" w:hAnsi="Times New Roman"/>
        </w:rPr>
        <w:lastRenderedPageBreak/>
        <w:t>Приложение</w:t>
      </w:r>
      <w:bookmarkEnd w:id="29"/>
    </w:p>
    <w:p w14:paraId="7A975608" w14:textId="77777777" w:rsidR="00FC383F" w:rsidRPr="00333DEE" w:rsidRDefault="009A1F6A" w:rsidP="00333DEE">
      <w:pPr>
        <w:pStyle w:val="af9"/>
        <w:ind w:firstLine="709"/>
        <w:jc w:val="both"/>
        <w:rPr>
          <w:szCs w:val="24"/>
        </w:rPr>
      </w:pPr>
      <w:r w:rsidRPr="00333DEE">
        <w:t>В приложение к настоящей пояснительной записке включён перечень складов сети ООО «Троя и К», подлежащих подключению к Системе в рамках развития (соответствует приложению А к ЧТЗ), и схема информационного взаимодействия компонентов Системы (соответствует приложению Б к ЧТЗ).</w:t>
      </w:r>
    </w:p>
    <w:p w14:paraId="1ACC68F2" w14:textId="77777777" w:rsidR="004A1116" w:rsidRDefault="00000000">
      <w:pPr>
        <w:pStyle w:val="af9"/>
      </w:pPr>
      <w:r>
        <w:rPr>
          <w:i/>
        </w:rPr>
        <w:t>Таблица — Перечень складов, подключаемых к Системе в рамках развития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3200"/>
        <w:gridCol w:w="3900"/>
        <w:gridCol w:w="2125"/>
      </w:tblGrid>
      <w:tr w:rsidR="004A1116" w14:paraId="06706DDE" w14:textId="77777777">
        <w:trPr>
          <w:tblHeader/>
        </w:trPr>
        <w:tc>
          <w:tcPr>
            <w:tcW w:w="700" w:type="dxa"/>
            <w:vAlign w:val="center"/>
          </w:tcPr>
          <w:p w14:paraId="2EE2BF17" w14:textId="77777777" w:rsidR="004A1116" w:rsidRDefault="00000000">
            <w:pPr>
              <w:pStyle w:val="af9"/>
              <w:ind w:firstLine="0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3200" w:type="dxa"/>
            <w:vAlign w:val="center"/>
          </w:tcPr>
          <w:p w14:paraId="4BC9B184" w14:textId="77777777" w:rsidR="004A1116" w:rsidRDefault="00000000">
            <w:pPr>
              <w:pStyle w:val="af9"/>
              <w:ind w:firstLine="0"/>
              <w:jc w:val="center"/>
            </w:pPr>
            <w:r>
              <w:rPr>
                <w:b/>
              </w:rPr>
              <w:t>Наименование склада</w:t>
            </w:r>
          </w:p>
        </w:tc>
        <w:tc>
          <w:tcPr>
            <w:tcW w:w="3900" w:type="dxa"/>
            <w:vAlign w:val="center"/>
          </w:tcPr>
          <w:p w14:paraId="13ABFED4" w14:textId="77777777" w:rsidR="004A1116" w:rsidRDefault="00000000">
            <w:pPr>
              <w:pStyle w:val="af9"/>
              <w:ind w:firstLine="0"/>
              <w:jc w:val="center"/>
            </w:pPr>
            <w:r>
              <w:rPr>
                <w:b/>
              </w:rPr>
              <w:t>Адрес</w:t>
            </w:r>
          </w:p>
        </w:tc>
        <w:tc>
          <w:tcPr>
            <w:tcW w:w="2125" w:type="dxa"/>
            <w:vAlign w:val="center"/>
          </w:tcPr>
          <w:p w14:paraId="485BD7BE" w14:textId="77777777" w:rsidR="004A1116" w:rsidRDefault="00000000">
            <w:pPr>
              <w:pStyle w:val="af9"/>
              <w:ind w:firstLine="0"/>
              <w:jc w:val="center"/>
            </w:pPr>
            <w:r>
              <w:rPr>
                <w:b/>
              </w:rPr>
              <w:t>Срок подключения / статус</w:t>
            </w:r>
          </w:p>
        </w:tc>
      </w:tr>
      <w:tr w:rsidR="004A1116" w14:paraId="2D55F69B" w14:textId="77777777">
        <w:tc>
          <w:tcPr>
            <w:tcW w:w="700" w:type="dxa"/>
          </w:tcPr>
          <w:p w14:paraId="223388F6" w14:textId="77777777" w:rsidR="004A1116" w:rsidRDefault="00000000">
            <w:pPr>
              <w:pStyle w:val="af9"/>
              <w:ind w:firstLine="0"/>
              <w:jc w:val="center"/>
            </w:pPr>
            <w:r>
              <w:t>1</w:t>
            </w:r>
          </w:p>
        </w:tc>
        <w:tc>
          <w:tcPr>
            <w:tcW w:w="3200" w:type="dxa"/>
          </w:tcPr>
          <w:p w14:paraId="2E19F865" w14:textId="77777777" w:rsidR="004A1116" w:rsidRDefault="00000000">
            <w:pPr>
              <w:pStyle w:val="af9"/>
              <w:ind w:firstLine="0"/>
            </w:pPr>
            <w:r>
              <w:t>Склад «Смоленск-Центральный»</w:t>
            </w:r>
          </w:p>
        </w:tc>
        <w:tc>
          <w:tcPr>
            <w:tcW w:w="3900" w:type="dxa"/>
          </w:tcPr>
          <w:p w14:paraId="355B08EB" w14:textId="77777777" w:rsidR="004A1116" w:rsidRDefault="00000000">
            <w:pPr>
              <w:pStyle w:val="af9"/>
              <w:ind w:firstLine="0"/>
            </w:pPr>
            <w:r>
              <w:t>г. Смоленск, ул. Складская, д. 12</w:t>
            </w:r>
          </w:p>
        </w:tc>
        <w:tc>
          <w:tcPr>
            <w:tcW w:w="2125" w:type="dxa"/>
          </w:tcPr>
          <w:p w14:paraId="0071EB21" w14:textId="77777777" w:rsidR="004A1116" w:rsidRDefault="00000000">
            <w:pPr>
              <w:pStyle w:val="af9"/>
              <w:ind w:firstLine="0"/>
            </w:pPr>
            <w:r>
              <w:t>Подключён (первая очередь)</w:t>
            </w:r>
          </w:p>
        </w:tc>
      </w:tr>
      <w:tr w:rsidR="004A1116" w14:paraId="726003A8" w14:textId="77777777">
        <w:tc>
          <w:tcPr>
            <w:tcW w:w="700" w:type="dxa"/>
          </w:tcPr>
          <w:p w14:paraId="55E252D4" w14:textId="77777777" w:rsidR="004A1116" w:rsidRDefault="00000000">
            <w:pPr>
              <w:pStyle w:val="af9"/>
              <w:ind w:firstLine="0"/>
              <w:jc w:val="center"/>
            </w:pPr>
            <w:r>
              <w:t>2</w:t>
            </w:r>
          </w:p>
        </w:tc>
        <w:tc>
          <w:tcPr>
            <w:tcW w:w="3200" w:type="dxa"/>
          </w:tcPr>
          <w:p w14:paraId="66906F09" w14:textId="77777777" w:rsidR="004A1116" w:rsidRDefault="00000000">
            <w:pPr>
              <w:pStyle w:val="af9"/>
              <w:ind w:firstLine="0"/>
            </w:pPr>
            <w:r>
              <w:t>Склад «Смоленск-Южный»</w:t>
            </w:r>
          </w:p>
        </w:tc>
        <w:tc>
          <w:tcPr>
            <w:tcW w:w="3900" w:type="dxa"/>
          </w:tcPr>
          <w:p w14:paraId="4E009086" w14:textId="77777777" w:rsidR="004A1116" w:rsidRDefault="00000000">
            <w:pPr>
              <w:pStyle w:val="af9"/>
              <w:ind w:firstLine="0"/>
            </w:pPr>
            <w:r>
              <w:t>г. Смоленск, ул. Индустриальная, д. 44</w:t>
            </w:r>
          </w:p>
        </w:tc>
        <w:tc>
          <w:tcPr>
            <w:tcW w:w="2125" w:type="dxa"/>
          </w:tcPr>
          <w:p w14:paraId="06B53FDF" w14:textId="77777777" w:rsidR="004A1116" w:rsidRDefault="00000000">
            <w:pPr>
              <w:pStyle w:val="af9"/>
              <w:ind w:firstLine="0"/>
            </w:pPr>
            <w:r>
              <w:t>Подключён (первая очередь)</w:t>
            </w:r>
          </w:p>
        </w:tc>
      </w:tr>
      <w:tr w:rsidR="004A1116" w14:paraId="382D0638" w14:textId="77777777">
        <w:tc>
          <w:tcPr>
            <w:tcW w:w="700" w:type="dxa"/>
          </w:tcPr>
          <w:p w14:paraId="68794654" w14:textId="77777777" w:rsidR="004A1116" w:rsidRDefault="00000000">
            <w:pPr>
              <w:pStyle w:val="af9"/>
              <w:ind w:firstLine="0"/>
              <w:jc w:val="center"/>
            </w:pPr>
            <w:r>
              <w:t>3</w:t>
            </w:r>
          </w:p>
        </w:tc>
        <w:tc>
          <w:tcPr>
            <w:tcW w:w="3200" w:type="dxa"/>
          </w:tcPr>
          <w:p w14:paraId="0F8BFFED" w14:textId="77777777" w:rsidR="004A1116" w:rsidRDefault="00000000">
            <w:pPr>
              <w:pStyle w:val="af9"/>
              <w:ind w:firstLine="0"/>
            </w:pPr>
            <w:r>
              <w:t>Склад «Вязьма»</w:t>
            </w:r>
          </w:p>
        </w:tc>
        <w:tc>
          <w:tcPr>
            <w:tcW w:w="3900" w:type="dxa"/>
          </w:tcPr>
          <w:p w14:paraId="08E5E0CC" w14:textId="77777777" w:rsidR="004A1116" w:rsidRDefault="00000000">
            <w:pPr>
              <w:pStyle w:val="af9"/>
              <w:ind w:firstLine="0"/>
            </w:pPr>
            <w:r>
              <w:t>г. Вязьма, ул. Кронштадтская, д. 7</w:t>
            </w:r>
          </w:p>
        </w:tc>
        <w:tc>
          <w:tcPr>
            <w:tcW w:w="2125" w:type="dxa"/>
          </w:tcPr>
          <w:p w14:paraId="75EDA056" w14:textId="77777777" w:rsidR="004A1116" w:rsidRDefault="00000000">
            <w:pPr>
              <w:pStyle w:val="af9"/>
              <w:ind w:firstLine="0"/>
            </w:pPr>
            <w:r>
              <w:t>Подключён (первая очередь)</w:t>
            </w:r>
          </w:p>
        </w:tc>
      </w:tr>
      <w:tr w:rsidR="004A1116" w14:paraId="2DD38915" w14:textId="77777777">
        <w:tc>
          <w:tcPr>
            <w:tcW w:w="700" w:type="dxa"/>
          </w:tcPr>
          <w:p w14:paraId="3254594D" w14:textId="77777777" w:rsidR="004A1116" w:rsidRDefault="00000000">
            <w:pPr>
              <w:pStyle w:val="af9"/>
              <w:ind w:firstLine="0"/>
              <w:jc w:val="center"/>
            </w:pPr>
            <w:r>
              <w:t>4</w:t>
            </w:r>
          </w:p>
        </w:tc>
        <w:tc>
          <w:tcPr>
            <w:tcW w:w="3200" w:type="dxa"/>
          </w:tcPr>
          <w:p w14:paraId="68F2B956" w14:textId="77777777" w:rsidR="004A1116" w:rsidRDefault="00000000">
            <w:pPr>
              <w:pStyle w:val="af9"/>
              <w:ind w:firstLine="0"/>
            </w:pPr>
            <w:r>
              <w:t>Склад «Рославль»</w:t>
            </w:r>
          </w:p>
        </w:tc>
        <w:tc>
          <w:tcPr>
            <w:tcW w:w="3900" w:type="dxa"/>
          </w:tcPr>
          <w:p w14:paraId="42BCF454" w14:textId="77777777" w:rsidR="004A1116" w:rsidRDefault="00000000">
            <w:pPr>
              <w:pStyle w:val="af9"/>
              <w:ind w:firstLine="0"/>
            </w:pPr>
            <w:r>
              <w:t>г. Рославль, ул. Заводская, д. 3</w:t>
            </w:r>
          </w:p>
        </w:tc>
        <w:tc>
          <w:tcPr>
            <w:tcW w:w="2125" w:type="dxa"/>
          </w:tcPr>
          <w:p w14:paraId="65F61D6B" w14:textId="77777777" w:rsidR="004A1116" w:rsidRDefault="00000000">
            <w:pPr>
              <w:pStyle w:val="af9"/>
              <w:ind w:firstLine="0"/>
            </w:pPr>
            <w:r>
              <w:t>Подключён (первая очередь)</w:t>
            </w:r>
          </w:p>
        </w:tc>
      </w:tr>
      <w:tr w:rsidR="004A1116" w14:paraId="557AC7D2" w14:textId="77777777">
        <w:tc>
          <w:tcPr>
            <w:tcW w:w="700" w:type="dxa"/>
          </w:tcPr>
          <w:p w14:paraId="273EC418" w14:textId="77777777" w:rsidR="004A1116" w:rsidRDefault="00000000">
            <w:pPr>
              <w:pStyle w:val="af9"/>
              <w:ind w:firstLine="0"/>
              <w:jc w:val="center"/>
            </w:pPr>
            <w:r>
              <w:t>5</w:t>
            </w:r>
          </w:p>
        </w:tc>
        <w:tc>
          <w:tcPr>
            <w:tcW w:w="3200" w:type="dxa"/>
          </w:tcPr>
          <w:p w14:paraId="2DF5A1EA" w14:textId="77777777" w:rsidR="004A1116" w:rsidRDefault="00000000">
            <w:pPr>
              <w:pStyle w:val="af9"/>
              <w:ind w:firstLine="0"/>
            </w:pPr>
            <w:r>
              <w:t>Склад «Ярцево»</w:t>
            </w:r>
          </w:p>
        </w:tc>
        <w:tc>
          <w:tcPr>
            <w:tcW w:w="3900" w:type="dxa"/>
          </w:tcPr>
          <w:p w14:paraId="435155A4" w14:textId="77777777" w:rsidR="004A1116" w:rsidRDefault="00000000">
            <w:pPr>
              <w:pStyle w:val="af9"/>
              <w:ind w:firstLine="0"/>
            </w:pPr>
            <w:r>
              <w:t>г. Ярцево, ул. Октябрьская, д. 19</w:t>
            </w:r>
          </w:p>
        </w:tc>
        <w:tc>
          <w:tcPr>
            <w:tcW w:w="2125" w:type="dxa"/>
          </w:tcPr>
          <w:p w14:paraId="224F40EF" w14:textId="77777777" w:rsidR="004A1116" w:rsidRDefault="00000000">
            <w:pPr>
              <w:pStyle w:val="af9"/>
              <w:ind w:firstLine="0"/>
            </w:pPr>
            <w:r>
              <w:t>Подключён (первая очередь)</w:t>
            </w:r>
          </w:p>
        </w:tc>
      </w:tr>
      <w:tr w:rsidR="004A1116" w14:paraId="6C48850A" w14:textId="77777777">
        <w:tc>
          <w:tcPr>
            <w:tcW w:w="700" w:type="dxa"/>
          </w:tcPr>
          <w:p w14:paraId="6250A990" w14:textId="77777777" w:rsidR="004A1116" w:rsidRDefault="00000000">
            <w:pPr>
              <w:pStyle w:val="af9"/>
              <w:ind w:firstLine="0"/>
              <w:jc w:val="center"/>
            </w:pPr>
            <w:r>
              <w:t>6</w:t>
            </w:r>
          </w:p>
        </w:tc>
        <w:tc>
          <w:tcPr>
            <w:tcW w:w="3200" w:type="dxa"/>
          </w:tcPr>
          <w:p w14:paraId="4B85F731" w14:textId="77777777" w:rsidR="004A1116" w:rsidRDefault="00000000">
            <w:pPr>
              <w:pStyle w:val="af9"/>
              <w:ind w:firstLine="0"/>
            </w:pPr>
            <w:r>
              <w:t>Склад «Гагарин»</w:t>
            </w:r>
          </w:p>
        </w:tc>
        <w:tc>
          <w:tcPr>
            <w:tcW w:w="3900" w:type="dxa"/>
          </w:tcPr>
          <w:p w14:paraId="6D68F2A2" w14:textId="77777777" w:rsidR="004A1116" w:rsidRDefault="00000000">
            <w:pPr>
              <w:pStyle w:val="af9"/>
              <w:ind w:firstLine="0"/>
            </w:pPr>
            <w:r>
              <w:t>г. Гагарин, ул. Гагарина, д. 15</w:t>
            </w:r>
          </w:p>
        </w:tc>
        <w:tc>
          <w:tcPr>
            <w:tcW w:w="2125" w:type="dxa"/>
          </w:tcPr>
          <w:p w14:paraId="6E3116E7" w14:textId="77777777" w:rsidR="004A1116" w:rsidRDefault="00000000">
            <w:pPr>
              <w:pStyle w:val="af9"/>
              <w:ind w:firstLine="0"/>
            </w:pPr>
            <w:r>
              <w:t>до 30.11.2026</w:t>
            </w:r>
          </w:p>
        </w:tc>
      </w:tr>
      <w:tr w:rsidR="004A1116" w14:paraId="5A31EA17" w14:textId="77777777">
        <w:tc>
          <w:tcPr>
            <w:tcW w:w="700" w:type="dxa"/>
          </w:tcPr>
          <w:p w14:paraId="3524CAD8" w14:textId="77777777" w:rsidR="004A1116" w:rsidRDefault="00000000">
            <w:pPr>
              <w:pStyle w:val="af9"/>
              <w:ind w:firstLine="0"/>
              <w:jc w:val="center"/>
            </w:pPr>
            <w:r>
              <w:t>7</w:t>
            </w:r>
          </w:p>
        </w:tc>
        <w:tc>
          <w:tcPr>
            <w:tcW w:w="3200" w:type="dxa"/>
          </w:tcPr>
          <w:p w14:paraId="5F867DD5" w14:textId="77777777" w:rsidR="004A1116" w:rsidRDefault="00000000">
            <w:pPr>
              <w:pStyle w:val="af9"/>
              <w:ind w:firstLine="0"/>
            </w:pPr>
            <w:r>
              <w:t>Склад «Дорогобуж»</w:t>
            </w:r>
          </w:p>
        </w:tc>
        <w:tc>
          <w:tcPr>
            <w:tcW w:w="3900" w:type="dxa"/>
          </w:tcPr>
          <w:p w14:paraId="45964B84" w14:textId="77777777" w:rsidR="004A1116" w:rsidRDefault="00000000">
            <w:pPr>
              <w:pStyle w:val="af9"/>
              <w:ind w:firstLine="0"/>
            </w:pPr>
            <w:r>
              <w:t>г. Дорогобуж, ул. Ленина, д. 22</w:t>
            </w:r>
          </w:p>
        </w:tc>
        <w:tc>
          <w:tcPr>
            <w:tcW w:w="2125" w:type="dxa"/>
          </w:tcPr>
          <w:p w14:paraId="31DBD973" w14:textId="77777777" w:rsidR="004A1116" w:rsidRDefault="00000000">
            <w:pPr>
              <w:pStyle w:val="af9"/>
              <w:ind w:firstLine="0"/>
            </w:pPr>
            <w:r>
              <w:t>до 30.11.2026</w:t>
            </w:r>
          </w:p>
        </w:tc>
      </w:tr>
      <w:tr w:rsidR="004A1116" w14:paraId="20765CEF" w14:textId="77777777">
        <w:tc>
          <w:tcPr>
            <w:tcW w:w="700" w:type="dxa"/>
          </w:tcPr>
          <w:p w14:paraId="47EE61FA" w14:textId="77777777" w:rsidR="004A1116" w:rsidRDefault="00000000">
            <w:pPr>
              <w:pStyle w:val="af9"/>
              <w:ind w:firstLine="0"/>
              <w:jc w:val="center"/>
            </w:pPr>
            <w:r>
              <w:t>8</w:t>
            </w:r>
          </w:p>
        </w:tc>
        <w:tc>
          <w:tcPr>
            <w:tcW w:w="3200" w:type="dxa"/>
          </w:tcPr>
          <w:p w14:paraId="1F3183B2" w14:textId="77777777" w:rsidR="004A1116" w:rsidRDefault="00000000">
            <w:pPr>
              <w:pStyle w:val="af9"/>
              <w:ind w:firstLine="0"/>
            </w:pPr>
            <w:r>
              <w:t>Склад «Сафоново»</w:t>
            </w:r>
          </w:p>
        </w:tc>
        <w:tc>
          <w:tcPr>
            <w:tcW w:w="3900" w:type="dxa"/>
          </w:tcPr>
          <w:p w14:paraId="49960F44" w14:textId="77777777" w:rsidR="004A1116" w:rsidRDefault="00000000">
            <w:pPr>
              <w:pStyle w:val="af9"/>
              <w:ind w:firstLine="0"/>
            </w:pPr>
            <w:r>
              <w:t>г. Сафоново, ул. Ленина, д. 8</w:t>
            </w:r>
          </w:p>
        </w:tc>
        <w:tc>
          <w:tcPr>
            <w:tcW w:w="2125" w:type="dxa"/>
          </w:tcPr>
          <w:p w14:paraId="1CD4881C" w14:textId="77777777" w:rsidR="004A1116" w:rsidRDefault="00000000">
            <w:pPr>
              <w:pStyle w:val="af9"/>
              <w:ind w:firstLine="0"/>
            </w:pPr>
            <w:r>
              <w:t>до 15.12.2026</w:t>
            </w:r>
          </w:p>
        </w:tc>
      </w:tr>
      <w:tr w:rsidR="004A1116" w14:paraId="587F7A7D" w14:textId="77777777">
        <w:tc>
          <w:tcPr>
            <w:tcW w:w="700" w:type="dxa"/>
          </w:tcPr>
          <w:p w14:paraId="77D81097" w14:textId="77777777" w:rsidR="004A1116" w:rsidRDefault="00000000">
            <w:pPr>
              <w:pStyle w:val="af9"/>
              <w:ind w:firstLine="0"/>
              <w:jc w:val="center"/>
            </w:pPr>
            <w:r>
              <w:t>9</w:t>
            </w:r>
          </w:p>
        </w:tc>
        <w:tc>
          <w:tcPr>
            <w:tcW w:w="3200" w:type="dxa"/>
          </w:tcPr>
          <w:p w14:paraId="370173E8" w14:textId="77777777" w:rsidR="004A1116" w:rsidRDefault="00000000">
            <w:pPr>
              <w:pStyle w:val="af9"/>
              <w:ind w:firstLine="0"/>
            </w:pPr>
            <w:r>
              <w:t>Склад «Десногорск»</w:t>
            </w:r>
          </w:p>
        </w:tc>
        <w:tc>
          <w:tcPr>
            <w:tcW w:w="3900" w:type="dxa"/>
          </w:tcPr>
          <w:p w14:paraId="4DC85948" w14:textId="77777777" w:rsidR="004A1116" w:rsidRDefault="00000000">
            <w:pPr>
              <w:pStyle w:val="af9"/>
              <w:ind w:firstLine="0"/>
            </w:pPr>
            <w:r>
              <w:t>г. Десногорск, 2-й микрорайон, д. 5</w:t>
            </w:r>
          </w:p>
        </w:tc>
        <w:tc>
          <w:tcPr>
            <w:tcW w:w="2125" w:type="dxa"/>
          </w:tcPr>
          <w:p w14:paraId="1A15FC5F" w14:textId="77777777" w:rsidR="004A1116" w:rsidRDefault="00000000">
            <w:pPr>
              <w:pStyle w:val="af9"/>
              <w:ind w:firstLine="0"/>
            </w:pPr>
            <w:r>
              <w:t>до 15.12.2026</w:t>
            </w:r>
          </w:p>
        </w:tc>
      </w:tr>
      <w:tr w:rsidR="004A1116" w14:paraId="4568502C" w14:textId="77777777">
        <w:tc>
          <w:tcPr>
            <w:tcW w:w="700" w:type="dxa"/>
          </w:tcPr>
          <w:p w14:paraId="2D8AED2C" w14:textId="77777777" w:rsidR="004A1116" w:rsidRDefault="00000000">
            <w:pPr>
              <w:pStyle w:val="af9"/>
              <w:ind w:firstLine="0"/>
              <w:jc w:val="center"/>
            </w:pPr>
            <w:r>
              <w:t>10</w:t>
            </w:r>
          </w:p>
        </w:tc>
        <w:tc>
          <w:tcPr>
            <w:tcW w:w="3200" w:type="dxa"/>
          </w:tcPr>
          <w:p w14:paraId="45B969B4" w14:textId="77777777" w:rsidR="004A1116" w:rsidRDefault="00000000">
            <w:pPr>
              <w:pStyle w:val="af9"/>
              <w:ind w:firstLine="0"/>
            </w:pPr>
            <w:r>
              <w:t>Склад «Рудня»</w:t>
            </w:r>
          </w:p>
        </w:tc>
        <w:tc>
          <w:tcPr>
            <w:tcW w:w="3900" w:type="dxa"/>
          </w:tcPr>
          <w:p w14:paraId="75190B7C" w14:textId="77777777" w:rsidR="004A1116" w:rsidRDefault="00000000">
            <w:pPr>
              <w:pStyle w:val="af9"/>
              <w:ind w:firstLine="0"/>
            </w:pPr>
            <w:r>
              <w:t>г. Рудня, ул. Киреева, д. 11</w:t>
            </w:r>
          </w:p>
        </w:tc>
        <w:tc>
          <w:tcPr>
            <w:tcW w:w="2125" w:type="dxa"/>
          </w:tcPr>
          <w:p w14:paraId="5CDA7FDE" w14:textId="77777777" w:rsidR="004A1116" w:rsidRDefault="00000000">
            <w:pPr>
              <w:pStyle w:val="af9"/>
              <w:ind w:firstLine="0"/>
            </w:pPr>
            <w:r>
              <w:t>до 31.12.2026</w:t>
            </w:r>
          </w:p>
        </w:tc>
      </w:tr>
      <w:tr w:rsidR="004A1116" w14:paraId="5D399B64" w14:textId="77777777">
        <w:tc>
          <w:tcPr>
            <w:tcW w:w="700" w:type="dxa"/>
          </w:tcPr>
          <w:p w14:paraId="4DD890BC" w14:textId="77777777" w:rsidR="004A1116" w:rsidRDefault="00000000">
            <w:pPr>
              <w:pStyle w:val="af9"/>
              <w:ind w:firstLine="0"/>
              <w:jc w:val="center"/>
            </w:pPr>
            <w:r>
              <w:t>11</w:t>
            </w:r>
          </w:p>
        </w:tc>
        <w:tc>
          <w:tcPr>
            <w:tcW w:w="3200" w:type="dxa"/>
          </w:tcPr>
          <w:p w14:paraId="08355398" w14:textId="77777777" w:rsidR="004A1116" w:rsidRDefault="00000000">
            <w:pPr>
              <w:pStyle w:val="af9"/>
              <w:ind w:firstLine="0"/>
            </w:pPr>
            <w:r>
              <w:t>Склад «Починок»</w:t>
            </w:r>
          </w:p>
        </w:tc>
        <w:tc>
          <w:tcPr>
            <w:tcW w:w="3900" w:type="dxa"/>
          </w:tcPr>
          <w:p w14:paraId="00D492CA" w14:textId="77777777" w:rsidR="004A1116" w:rsidRDefault="00000000">
            <w:pPr>
              <w:pStyle w:val="af9"/>
              <w:ind w:firstLine="0"/>
            </w:pPr>
            <w:r>
              <w:t>г. Починок, ул. Советская, д. 6</w:t>
            </w:r>
          </w:p>
        </w:tc>
        <w:tc>
          <w:tcPr>
            <w:tcW w:w="2125" w:type="dxa"/>
          </w:tcPr>
          <w:p w14:paraId="760FF512" w14:textId="77777777" w:rsidR="004A1116" w:rsidRDefault="00000000">
            <w:pPr>
              <w:pStyle w:val="af9"/>
              <w:ind w:firstLine="0"/>
            </w:pPr>
            <w:r>
              <w:t>до 31.12.2026</w:t>
            </w:r>
          </w:p>
        </w:tc>
      </w:tr>
      <w:tr w:rsidR="004A1116" w14:paraId="07DC6216" w14:textId="77777777">
        <w:tc>
          <w:tcPr>
            <w:tcW w:w="700" w:type="dxa"/>
          </w:tcPr>
          <w:p w14:paraId="060B2745" w14:textId="77777777" w:rsidR="004A1116" w:rsidRDefault="00000000">
            <w:pPr>
              <w:pStyle w:val="af9"/>
              <w:ind w:firstLine="0"/>
              <w:jc w:val="center"/>
            </w:pPr>
            <w:r>
              <w:t>12</w:t>
            </w:r>
          </w:p>
        </w:tc>
        <w:tc>
          <w:tcPr>
            <w:tcW w:w="3200" w:type="dxa"/>
          </w:tcPr>
          <w:p w14:paraId="74EE30AB" w14:textId="77777777" w:rsidR="004A1116" w:rsidRDefault="00000000">
            <w:pPr>
              <w:pStyle w:val="af9"/>
              <w:ind w:firstLine="0"/>
            </w:pPr>
            <w:r>
              <w:t>Склад «Велиж»</w:t>
            </w:r>
          </w:p>
        </w:tc>
        <w:tc>
          <w:tcPr>
            <w:tcW w:w="3900" w:type="dxa"/>
          </w:tcPr>
          <w:p w14:paraId="70CE0F92" w14:textId="77777777" w:rsidR="004A1116" w:rsidRDefault="00000000">
            <w:pPr>
              <w:pStyle w:val="af9"/>
              <w:ind w:firstLine="0"/>
            </w:pPr>
            <w:r>
              <w:t>г. Велиж, ул. Комсомольская, д. 9</w:t>
            </w:r>
          </w:p>
        </w:tc>
        <w:tc>
          <w:tcPr>
            <w:tcW w:w="2125" w:type="dxa"/>
          </w:tcPr>
          <w:p w14:paraId="2C385332" w14:textId="77777777" w:rsidR="004A1116" w:rsidRDefault="00000000">
            <w:pPr>
              <w:pStyle w:val="af9"/>
              <w:ind w:firstLine="0"/>
            </w:pPr>
            <w:r>
              <w:t>до 31.01.2027</w:t>
            </w:r>
          </w:p>
        </w:tc>
      </w:tr>
      <w:tr w:rsidR="004A1116" w14:paraId="7B3F630B" w14:textId="77777777">
        <w:tc>
          <w:tcPr>
            <w:tcW w:w="700" w:type="dxa"/>
          </w:tcPr>
          <w:p w14:paraId="2CAB8CF5" w14:textId="77777777" w:rsidR="004A1116" w:rsidRDefault="00000000">
            <w:pPr>
              <w:pStyle w:val="af9"/>
              <w:ind w:firstLine="0"/>
              <w:jc w:val="center"/>
            </w:pPr>
            <w:r>
              <w:t>13</w:t>
            </w:r>
          </w:p>
        </w:tc>
        <w:tc>
          <w:tcPr>
            <w:tcW w:w="3200" w:type="dxa"/>
          </w:tcPr>
          <w:p w14:paraId="4C4B57DD" w14:textId="77777777" w:rsidR="004A1116" w:rsidRDefault="00000000">
            <w:pPr>
              <w:pStyle w:val="af9"/>
              <w:ind w:firstLine="0"/>
            </w:pPr>
            <w:r>
              <w:t>Склад «Демидов»</w:t>
            </w:r>
          </w:p>
        </w:tc>
        <w:tc>
          <w:tcPr>
            <w:tcW w:w="3900" w:type="dxa"/>
          </w:tcPr>
          <w:p w14:paraId="0176905B" w14:textId="77777777" w:rsidR="004A1116" w:rsidRDefault="00000000">
            <w:pPr>
              <w:pStyle w:val="af9"/>
              <w:ind w:firstLine="0"/>
            </w:pPr>
            <w:r>
              <w:t>г. Демидов, ул. Коммунистическая, д. 14</w:t>
            </w:r>
          </w:p>
        </w:tc>
        <w:tc>
          <w:tcPr>
            <w:tcW w:w="2125" w:type="dxa"/>
          </w:tcPr>
          <w:p w14:paraId="3C8CA915" w14:textId="77777777" w:rsidR="004A1116" w:rsidRDefault="00000000">
            <w:pPr>
              <w:pStyle w:val="af9"/>
              <w:ind w:firstLine="0"/>
            </w:pPr>
            <w:r>
              <w:t>до 31.01.2027</w:t>
            </w:r>
          </w:p>
        </w:tc>
      </w:tr>
      <w:tr w:rsidR="004A1116" w14:paraId="5CEDD855" w14:textId="77777777">
        <w:tc>
          <w:tcPr>
            <w:tcW w:w="700" w:type="dxa"/>
          </w:tcPr>
          <w:p w14:paraId="49C78F30" w14:textId="77777777" w:rsidR="004A1116" w:rsidRDefault="00000000">
            <w:pPr>
              <w:pStyle w:val="af9"/>
              <w:ind w:firstLine="0"/>
              <w:jc w:val="center"/>
            </w:pPr>
            <w:r>
              <w:t>14</w:t>
            </w:r>
          </w:p>
        </w:tc>
        <w:tc>
          <w:tcPr>
            <w:tcW w:w="3200" w:type="dxa"/>
          </w:tcPr>
          <w:p w14:paraId="07CCF763" w14:textId="77777777" w:rsidR="004A1116" w:rsidRDefault="00000000">
            <w:pPr>
              <w:pStyle w:val="af9"/>
              <w:ind w:firstLine="0"/>
            </w:pPr>
            <w:r>
              <w:t>Склад «Красный»</w:t>
            </w:r>
          </w:p>
        </w:tc>
        <w:tc>
          <w:tcPr>
            <w:tcW w:w="3900" w:type="dxa"/>
          </w:tcPr>
          <w:p w14:paraId="5D3B475D" w14:textId="77777777" w:rsidR="004A1116" w:rsidRDefault="00000000">
            <w:pPr>
              <w:pStyle w:val="af9"/>
              <w:ind w:firstLine="0"/>
            </w:pPr>
            <w:r>
              <w:t>пгт Красный, ул. Свердлова, д. 2</w:t>
            </w:r>
          </w:p>
        </w:tc>
        <w:tc>
          <w:tcPr>
            <w:tcW w:w="2125" w:type="dxa"/>
          </w:tcPr>
          <w:p w14:paraId="462D8FAE" w14:textId="77777777" w:rsidR="004A1116" w:rsidRDefault="00000000">
            <w:pPr>
              <w:pStyle w:val="af9"/>
              <w:ind w:firstLine="0"/>
            </w:pPr>
            <w:r>
              <w:t>до 31.01.2027</w:t>
            </w:r>
          </w:p>
        </w:tc>
      </w:tr>
      <w:tr w:rsidR="004A1116" w14:paraId="0AD1E1A0" w14:textId="77777777">
        <w:tc>
          <w:tcPr>
            <w:tcW w:w="700" w:type="dxa"/>
          </w:tcPr>
          <w:p w14:paraId="2B9111B7" w14:textId="77777777" w:rsidR="004A1116" w:rsidRDefault="00000000">
            <w:pPr>
              <w:pStyle w:val="af9"/>
              <w:ind w:firstLine="0"/>
              <w:jc w:val="center"/>
            </w:pPr>
            <w:r>
              <w:t>15</w:t>
            </w:r>
          </w:p>
        </w:tc>
        <w:tc>
          <w:tcPr>
            <w:tcW w:w="3200" w:type="dxa"/>
          </w:tcPr>
          <w:p w14:paraId="77617557" w14:textId="77777777" w:rsidR="004A1116" w:rsidRDefault="00000000">
            <w:pPr>
              <w:pStyle w:val="af9"/>
              <w:ind w:firstLine="0"/>
            </w:pPr>
            <w:r>
              <w:t>Склад «Духовщина»</w:t>
            </w:r>
          </w:p>
        </w:tc>
        <w:tc>
          <w:tcPr>
            <w:tcW w:w="3900" w:type="dxa"/>
          </w:tcPr>
          <w:p w14:paraId="70DF7EF7" w14:textId="77777777" w:rsidR="004A1116" w:rsidRDefault="00000000">
            <w:pPr>
              <w:pStyle w:val="af9"/>
              <w:ind w:firstLine="0"/>
            </w:pPr>
            <w:r>
              <w:t>г. Духовщина, ул. Советская, д. 18</w:t>
            </w:r>
          </w:p>
        </w:tc>
        <w:tc>
          <w:tcPr>
            <w:tcW w:w="2125" w:type="dxa"/>
          </w:tcPr>
          <w:p w14:paraId="4916CD61" w14:textId="77777777" w:rsidR="004A1116" w:rsidRDefault="00000000">
            <w:pPr>
              <w:pStyle w:val="af9"/>
              <w:ind w:firstLine="0"/>
            </w:pPr>
            <w:r>
              <w:t>до 15.02.2027</w:t>
            </w:r>
          </w:p>
        </w:tc>
      </w:tr>
      <w:tr w:rsidR="004A1116" w14:paraId="166ABA9A" w14:textId="77777777">
        <w:tc>
          <w:tcPr>
            <w:tcW w:w="700" w:type="dxa"/>
          </w:tcPr>
          <w:p w14:paraId="30C9735E" w14:textId="77777777" w:rsidR="004A1116" w:rsidRDefault="00000000">
            <w:pPr>
              <w:pStyle w:val="af9"/>
              <w:ind w:firstLine="0"/>
              <w:jc w:val="center"/>
            </w:pPr>
            <w:r>
              <w:t>16</w:t>
            </w:r>
          </w:p>
        </w:tc>
        <w:tc>
          <w:tcPr>
            <w:tcW w:w="3200" w:type="dxa"/>
          </w:tcPr>
          <w:p w14:paraId="3B5BB87D" w14:textId="77777777" w:rsidR="004A1116" w:rsidRDefault="00000000">
            <w:pPr>
              <w:pStyle w:val="af9"/>
              <w:ind w:firstLine="0"/>
            </w:pPr>
            <w:r>
              <w:t>Склад «Монастырщина»</w:t>
            </w:r>
          </w:p>
        </w:tc>
        <w:tc>
          <w:tcPr>
            <w:tcW w:w="3900" w:type="dxa"/>
          </w:tcPr>
          <w:p w14:paraId="48C156FF" w14:textId="77777777" w:rsidR="004A1116" w:rsidRDefault="00000000">
            <w:pPr>
              <w:pStyle w:val="af9"/>
              <w:ind w:firstLine="0"/>
            </w:pPr>
            <w:r>
              <w:t>пгт Монастырщина, ул. Лидова, д. 4</w:t>
            </w:r>
          </w:p>
        </w:tc>
        <w:tc>
          <w:tcPr>
            <w:tcW w:w="2125" w:type="dxa"/>
          </w:tcPr>
          <w:p w14:paraId="3C334855" w14:textId="77777777" w:rsidR="004A1116" w:rsidRDefault="00000000">
            <w:pPr>
              <w:pStyle w:val="af9"/>
              <w:ind w:firstLine="0"/>
            </w:pPr>
            <w:r>
              <w:t>до 15.02.2027</w:t>
            </w:r>
          </w:p>
        </w:tc>
      </w:tr>
      <w:tr w:rsidR="004A1116" w14:paraId="4D58255D" w14:textId="77777777">
        <w:tc>
          <w:tcPr>
            <w:tcW w:w="700" w:type="dxa"/>
          </w:tcPr>
          <w:p w14:paraId="178551A2" w14:textId="77777777" w:rsidR="004A1116" w:rsidRDefault="00000000">
            <w:pPr>
              <w:pStyle w:val="af9"/>
              <w:ind w:firstLine="0"/>
              <w:jc w:val="center"/>
            </w:pPr>
            <w:r>
              <w:t>17</w:t>
            </w:r>
          </w:p>
        </w:tc>
        <w:tc>
          <w:tcPr>
            <w:tcW w:w="3200" w:type="dxa"/>
          </w:tcPr>
          <w:p w14:paraId="7099635A" w14:textId="77777777" w:rsidR="004A1116" w:rsidRDefault="00000000">
            <w:pPr>
              <w:pStyle w:val="af9"/>
              <w:ind w:firstLine="0"/>
            </w:pPr>
            <w:r>
              <w:t>Склад «Шумячи»</w:t>
            </w:r>
          </w:p>
        </w:tc>
        <w:tc>
          <w:tcPr>
            <w:tcW w:w="3900" w:type="dxa"/>
          </w:tcPr>
          <w:p w14:paraId="47857A0B" w14:textId="77777777" w:rsidR="004A1116" w:rsidRDefault="00000000">
            <w:pPr>
              <w:pStyle w:val="af9"/>
              <w:ind w:firstLine="0"/>
            </w:pPr>
            <w:r>
              <w:t>пгт Шумячи, ул. Первомайская, д. 10</w:t>
            </w:r>
          </w:p>
        </w:tc>
        <w:tc>
          <w:tcPr>
            <w:tcW w:w="2125" w:type="dxa"/>
          </w:tcPr>
          <w:p w14:paraId="66A7C5B2" w14:textId="77777777" w:rsidR="004A1116" w:rsidRDefault="00000000">
            <w:pPr>
              <w:pStyle w:val="af9"/>
              <w:ind w:firstLine="0"/>
            </w:pPr>
            <w:r>
              <w:t>до 28.02.2027</w:t>
            </w:r>
          </w:p>
        </w:tc>
      </w:tr>
      <w:tr w:rsidR="004A1116" w14:paraId="35C0CD1F" w14:textId="77777777">
        <w:tc>
          <w:tcPr>
            <w:tcW w:w="700" w:type="dxa"/>
          </w:tcPr>
          <w:p w14:paraId="499E499C" w14:textId="77777777" w:rsidR="004A1116" w:rsidRDefault="00000000">
            <w:pPr>
              <w:pStyle w:val="af9"/>
              <w:ind w:firstLine="0"/>
              <w:jc w:val="center"/>
            </w:pPr>
            <w:r>
              <w:t>18</w:t>
            </w:r>
          </w:p>
        </w:tc>
        <w:tc>
          <w:tcPr>
            <w:tcW w:w="3200" w:type="dxa"/>
          </w:tcPr>
          <w:p w14:paraId="587AC3EE" w14:textId="77777777" w:rsidR="004A1116" w:rsidRDefault="00000000">
            <w:pPr>
              <w:pStyle w:val="af9"/>
              <w:ind w:firstLine="0"/>
            </w:pPr>
            <w:r>
              <w:t>Склад «Хиславичи»</w:t>
            </w:r>
          </w:p>
        </w:tc>
        <w:tc>
          <w:tcPr>
            <w:tcW w:w="3900" w:type="dxa"/>
          </w:tcPr>
          <w:p w14:paraId="78BB6EA1" w14:textId="77777777" w:rsidR="004A1116" w:rsidRDefault="00000000">
            <w:pPr>
              <w:pStyle w:val="af9"/>
              <w:ind w:firstLine="0"/>
            </w:pPr>
            <w:r>
              <w:t>пгт Хиславичи, ул. Советская, д. 21</w:t>
            </w:r>
          </w:p>
        </w:tc>
        <w:tc>
          <w:tcPr>
            <w:tcW w:w="2125" w:type="dxa"/>
          </w:tcPr>
          <w:p w14:paraId="49900947" w14:textId="77777777" w:rsidR="004A1116" w:rsidRDefault="00000000">
            <w:pPr>
              <w:pStyle w:val="af9"/>
              <w:ind w:firstLine="0"/>
            </w:pPr>
            <w:r>
              <w:t>до 28.02.2027</w:t>
            </w:r>
          </w:p>
        </w:tc>
      </w:tr>
    </w:tbl>
    <w:p w14:paraId="093EE0C4" w14:textId="2B8A4CBC" w:rsidR="004A1116" w:rsidRDefault="00FE32EF">
      <w:pPr>
        <w:jc w:val="center"/>
      </w:pPr>
      <w:r>
        <w:rPr>
          <w:noProof/>
        </w:rPr>
        <w:lastRenderedPageBreak/>
        <w:drawing>
          <wp:inline distT="0" distB="0" distL="0" distR="0" wp14:anchorId="73AE8A15" wp14:editId="2B6D0D11">
            <wp:extent cx="6137910" cy="59486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7910" cy="594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432AA" w14:textId="6FD42DDE" w:rsidR="00FE32EF" w:rsidRDefault="00FE32EF">
      <w:pPr>
        <w:jc w:val="center"/>
      </w:pPr>
      <w:r>
        <w:rPr>
          <w:i/>
        </w:rPr>
        <w:t>Рисунок — Схема информационного взаимодействия компонентов Системы</w:t>
      </w:r>
    </w:p>
    <w:p w14:paraId="4C417527" w14:textId="77777777" w:rsidR="000B4CE0" w:rsidRPr="00333DEE" w:rsidRDefault="000B4CE0">
      <w:pPr>
        <w:pStyle w:val="13"/>
        <w:rPr>
          <w:rFonts w:ascii="Times New Roman" w:hAnsi="Times New Roman"/>
        </w:rPr>
      </w:pPr>
      <w:bookmarkStart w:id="30" w:name="_Toc531103513"/>
      <w:r w:rsidRPr="00333DEE">
        <w:rPr>
          <w:rFonts w:ascii="Times New Roman" w:hAnsi="Times New Roman"/>
        </w:rPr>
        <w:lastRenderedPageBreak/>
        <w:t>Лист регистрации изменений</w:t>
      </w:r>
      <w:bookmarkEnd w:id="30"/>
    </w:p>
    <w:tbl>
      <w:tblPr>
        <w:tblW w:w="968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567"/>
        <w:gridCol w:w="852"/>
        <w:gridCol w:w="850"/>
        <w:gridCol w:w="992"/>
        <w:gridCol w:w="1276"/>
        <w:gridCol w:w="1134"/>
        <w:gridCol w:w="1085"/>
        <w:gridCol w:w="1340"/>
        <w:gridCol w:w="822"/>
        <w:gridCol w:w="770"/>
      </w:tblGrid>
      <w:tr w:rsidR="00333DEE" w:rsidRPr="00333DEE" w14:paraId="7006D31B" w14:textId="77777777">
        <w:trPr>
          <w:cantSplit/>
          <w:jc w:val="center"/>
        </w:trPr>
        <w:tc>
          <w:tcPr>
            <w:tcW w:w="567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000000"/>
            </w:tcBorders>
            <w:vAlign w:val="center"/>
          </w:tcPr>
          <w:p w14:paraId="06382A9E" w14:textId="77777777" w:rsidR="000B4CE0" w:rsidRPr="00333DEE" w:rsidRDefault="000B4CE0">
            <w:pPr>
              <w:ind w:left="-107" w:right="-108"/>
              <w:jc w:val="center"/>
              <w:rPr>
                <w:sz w:val="20"/>
                <w:szCs w:val="20"/>
                <w:lang w:eastAsia="en-US"/>
              </w:rPr>
            </w:pPr>
            <w:r w:rsidRPr="00333DEE">
              <w:rPr>
                <w:sz w:val="20"/>
              </w:rPr>
              <w:t>Изм.</w:t>
            </w:r>
          </w:p>
        </w:tc>
        <w:tc>
          <w:tcPr>
            <w:tcW w:w="3970" w:type="dxa"/>
            <w:gridSpan w:val="4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C7B3E2" w14:textId="77777777" w:rsidR="000B4CE0" w:rsidRPr="00333DEE" w:rsidRDefault="000B4CE0">
            <w:pPr>
              <w:ind w:left="-107" w:right="-108"/>
              <w:jc w:val="center"/>
              <w:rPr>
                <w:sz w:val="20"/>
                <w:szCs w:val="20"/>
                <w:lang w:eastAsia="en-US"/>
              </w:rPr>
            </w:pPr>
            <w:r w:rsidRPr="00333DEE">
              <w:rPr>
                <w:sz w:val="20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F4CBFB1" w14:textId="77777777" w:rsidR="000B4CE0" w:rsidRPr="00333DEE" w:rsidRDefault="000B4CE0">
            <w:pPr>
              <w:ind w:left="-107" w:right="-107"/>
              <w:jc w:val="center"/>
              <w:rPr>
                <w:sz w:val="20"/>
                <w:szCs w:val="20"/>
                <w:lang w:eastAsia="en-US"/>
              </w:rPr>
            </w:pPr>
            <w:r w:rsidRPr="00333DEE">
              <w:rPr>
                <w:sz w:val="20"/>
              </w:rPr>
              <w:t>Всего листов (стр.) в документе</w:t>
            </w:r>
          </w:p>
        </w:tc>
        <w:tc>
          <w:tcPr>
            <w:tcW w:w="1085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E62B3EF" w14:textId="77777777" w:rsidR="000B4CE0" w:rsidRPr="00333DEE" w:rsidRDefault="000B4CE0">
            <w:pPr>
              <w:ind w:left="-107" w:right="-107"/>
              <w:jc w:val="center"/>
              <w:rPr>
                <w:sz w:val="20"/>
                <w:szCs w:val="20"/>
                <w:lang w:eastAsia="en-US"/>
              </w:rPr>
            </w:pPr>
            <w:r w:rsidRPr="00333DEE">
              <w:rPr>
                <w:sz w:val="20"/>
              </w:rPr>
              <w:t>№ документа</w:t>
            </w:r>
          </w:p>
        </w:tc>
        <w:tc>
          <w:tcPr>
            <w:tcW w:w="1340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B9D8800" w14:textId="77777777" w:rsidR="000B4CE0" w:rsidRPr="00333DEE" w:rsidRDefault="000B4CE0">
            <w:pPr>
              <w:jc w:val="center"/>
              <w:rPr>
                <w:sz w:val="20"/>
                <w:szCs w:val="20"/>
                <w:lang w:eastAsia="en-US"/>
              </w:rPr>
            </w:pPr>
            <w:r w:rsidRPr="00333DEE">
              <w:rPr>
                <w:sz w:val="20"/>
              </w:rPr>
              <w:t xml:space="preserve">Входящий </w:t>
            </w:r>
            <w:r w:rsidRPr="00333DEE">
              <w:rPr>
                <w:sz w:val="20"/>
              </w:rPr>
              <w:br/>
              <w:t xml:space="preserve">№ </w:t>
            </w:r>
            <w:r w:rsidR="00333DEE" w:rsidRPr="00333DEE">
              <w:rPr>
                <w:sz w:val="20"/>
              </w:rPr>
              <w:t>сопроводительного</w:t>
            </w:r>
          </w:p>
          <w:p w14:paraId="65776055" w14:textId="77777777" w:rsidR="000B4CE0" w:rsidRPr="00333DEE" w:rsidRDefault="000B4CE0">
            <w:pPr>
              <w:jc w:val="center"/>
              <w:rPr>
                <w:sz w:val="20"/>
                <w:szCs w:val="20"/>
                <w:lang w:eastAsia="en-US"/>
              </w:rPr>
            </w:pPr>
            <w:r w:rsidRPr="00333DEE">
              <w:rPr>
                <w:sz w:val="20"/>
              </w:rPr>
              <w:t>документа</w:t>
            </w:r>
          </w:p>
        </w:tc>
        <w:tc>
          <w:tcPr>
            <w:tcW w:w="822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FB7924B" w14:textId="77777777" w:rsidR="000B4CE0" w:rsidRPr="00333DEE" w:rsidRDefault="00333DEE">
            <w:pPr>
              <w:tabs>
                <w:tab w:val="left" w:pos="120"/>
              </w:tabs>
              <w:jc w:val="center"/>
              <w:rPr>
                <w:sz w:val="20"/>
                <w:szCs w:val="20"/>
                <w:lang w:eastAsia="en-US"/>
              </w:rPr>
            </w:pPr>
            <w:r w:rsidRPr="00333DEE">
              <w:rPr>
                <w:sz w:val="20"/>
              </w:rPr>
              <w:t>Подпись</w:t>
            </w:r>
          </w:p>
        </w:tc>
        <w:tc>
          <w:tcPr>
            <w:tcW w:w="770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18" w:space="0" w:color="auto"/>
            </w:tcBorders>
            <w:vAlign w:val="center"/>
          </w:tcPr>
          <w:p w14:paraId="307412ED" w14:textId="77777777" w:rsidR="000B4CE0" w:rsidRPr="00333DEE" w:rsidRDefault="000B4CE0">
            <w:pPr>
              <w:jc w:val="center"/>
              <w:rPr>
                <w:sz w:val="20"/>
                <w:szCs w:val="20"/>
                <w:lang w:eastAsia="en-US"/>
              </w:rPr>
            </w:pPr>
            <w:r w:rsidRPr="00333DEE">
              <w:rPr>
                <w:sz w:val="20"/>
              </w:rPr>
              <w:t>Дата</w:t>
            </w:r>
          </w:p>
        </w:tc>
      </w:tr>
      <w:tr w:rsidR="00333DEE" w:rsidRPr="00333DEE" w14:paraId="51765AD6" w14:textId="77777777">
        <w:trPr>
          <w:cantSplit/>
          <w:jc w:val="center"/>
        </w:trPr>
        <w:tc>
          <w:tcPr>
            <w:tcW w:w="567" w:type="dxa"/>
            <w:vMerge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000000"/>
            </w:tcBorders>
            <w:vAlign w:val="center"/>
          </w:tcPr>
          <w:p w14:paraId="50DD97D0" w14:textId="77777777" w:rsidR="000B4CE0" w:rsidRPr="00333DEE" w:rsidRDefault="000B4CE0">
            <w:pPr>
              <w:rPr>
                <w:sz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015DAB5" w14:textId="77777777" w:rsidR="000B4CE0" w:rsidRPr="00333DEE" w:rsidRDefault="000B4CE0">
            <w:pPr>
              <w:ind w:right="-23"/>
              <w:jc w:val="center"/>
              <w:rPr>
                <w:sz w:val="20"/>
                <w:szCs w:val="20"/>
                <w:lang w:eastAsia="en-US"/>
              </w:rPr>
            </w:pPr>
            <w:r w:rsidRPr="00333DEE">
              <w:rPr>
                <w:sz w:val="20"/>
                <w:szCs w:val="20"/>
              </w:rPr>
              <w:t>измененных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41742AEB" w14:textId="77777777" w:rsidR="000B4CE0" w:rsidRPr="00333DEE" w:rsidRDefault="000B4CE0">
            <w:pPr>
              <w:ind w:right="-23"/>
              <w:jc w:val="center"/>
              <w:rPr>
                <w:sz w:val="20"/>
                <w:szCs w:val="20"/>
                <w:lang w:eastAsia="en-US"/>
              </w:rPr>
            </w:pPr>
            <w:r w:rsidRPr="00333DEE">
              <w:rPr>
                <w:sz w:val="20"/>
                <w:szCs w:val="20"/>
              </w:rPr>
              <w:t>Замененных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09F590F" w14:textId="77777777" w:rsidR="000B4CE0" w:rsidRPr="00333DEE" w:rsidRDefault="000B4CE0">
            <w:pPr>
              <w:ind w:right="-23"/>
              <w:jc w:val="center"/>
              <w:rPr>
                <w:sz w:val="20"/>
                <w:szCs w:val="20"/>
                <w:lang w:eastAsia="en-US"/>
              </w:rPr>
            </w:pPr>
            <w:r w:rsidRPr="00333DEE">
              <w:rPr>
                <w:sz w:val="20"/>
                <w:szCs w:val="20"/>
              </w:rPr>
              <w:t>новых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C284634" w14:textId="77777777" w:rsidR="000B4CE0" w:rsidRPr="00333DEE" w:rsidRDefault="000B4CE0">
            <w:pPr>
              <w:ind w:right="-23"/>
              <w:jc w:val="center"/>
              <w:rPr>
                <w:sz w:val="20"/>
                <w:szCs w:val="20"/>
                <w:lang w:eastAsia="en-US"/>
              </w:rPr>
            </w:pPr>
            <w:r w:rsidRPr="00333DEE">
              <w:rPr>
                <w:sz w:val="20"/>
                <w:szCs w:val="20"/>
              </w:rPr>
              <w:t>Аннулированных</w:t>
            </w:r>
          </w:p>
        </w:tc>
        <w:tc>
          <w:tcPr>
            <w:tcW w:w="1134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01A03BE" w14:textId="77777777" w:rsidR="000B4CE0" w:rsidRPr="00333DEE" w:rsidRDefault="000B4CE0">
            <w:pPr>
              <w:rPr>
                <w:sz w:val="20"/>
                <w:lang w:eastAsia="en-US"/>
              </w:rPr>
            </w:pPr>
          </w:p>
        </w:tc>
        <w:tc>
          <w:tcPr>
            <w:tcW w:w="1085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10E7B79" w14:textId="77777777" w:rsidR="000B4CE0" w:rsidRPr="00333DEE" w:rsidRDefault="000B4CE0">
            <w:pPr>
              <w:rPr>
                <w:sz w:val="20"/>
                <w:lang w:eastAsia="en-US"/>
              </w:rPr>
            </w:pPr>
          </w:p>
        </w:tc>
        <w:tc>
          <w:tcPr>
            <w:tcW w:w="1340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3A39690" w14:textId="77777777" w:rsidR="000B4CE0" w:rsidRPr="00333DEE" w:rsidRDefault="000B4CE0">
            <w:pPr>
              <w:rPr>
                <w:sz w:val="20"/>
                <w:lang w:eastAsia="en-US"/>
              </w:rPr>
            </w:pPr>
          </w:p>
        </w:tc>
        <w:tc>
          <w:tcPr>
            <w:tcW w:w="822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65D408B2" w14:textId="77777777" w:rsidR="000B4CE0" w:rsidRPr="00333DEE" w:rsidRDefault="000B4CE0">
            <w:pPr>
              <w:rPr>
                <w:sz w:val="20"/>
                <w:lang w:eastAsia="en-US"/>
              </w:rPr>
            </w:pPr>
          </w:p>
        </w:tc>
        <w:tc>
          <w:tcPr>
            <w:tcW w:w="770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18" w:space="0" w:color="auto"/>
            </w:tcBorders>
            <w:vAlign w:val="center"/>
          </w:tcPr>
          <w:p w14:paraId="125E9492" w14:textId="77777777" w:rsidR="000B4CE0" w:rsidRPr="00333DEE" w:rsidRDefault="000B4CE0">
            <w:pPr>
              <w:rPr>
                <w:sz w:val="20"/>
                <w:lang w:eastAsia="en-US"/>
              </w:rPr>
            </w:pPr>
          </w:p>
        </w:tc>
      </w:tr>
      <w:tr w:rsidR="00333DEE" w:rsidRPr="00333DEE" w14:paraId="01654394" w14:textId="77777777">
        <w:trPr>
          <w:jc w:val="center"/>
        </w:trPr>
        <w:tc>
          <w:tcPr>
            <w:tcW w:w="567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4487AD9E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C532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DCC76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89C2E7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6F176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69F1AA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68F0A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4394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015E9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569731F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671FF2BE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24DE2CA1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62E83D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746A0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13719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F8B346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0257FA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5D99A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9C33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B3A9EA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508A5D09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65A2F2F1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4FB04002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947687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93DECD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D73C6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363F9E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3393AC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B5105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3FBD6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5116C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03E43A73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4F32703C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374EE4FD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B384CA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A3324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88CC4A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11EF0E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C9A1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80526E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3E6FE6C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BB36C2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5C30978A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453F85A5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5D08853D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AEC4E07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7A265A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1E334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A2B3F7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DEDDE7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F3B239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08FD3D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7E067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0998C80E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78DEEEB7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30F6EC80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DBB103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2270A6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483863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A834FC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058DAC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8EF6D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A610D4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E03B8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785891D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299A05EC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1B78E2FC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A8A4C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C742B5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570BB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697652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ED17E2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BA08B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EE8AC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50181D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06BA068D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1C72B8DE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14E1F924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1F9BB7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A599D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AB4B4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325B2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8A025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89AEC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03184E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84685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42464285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0E766C33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782ADA3D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033BD7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1B6D50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3D777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D1586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CFBB33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4D87BE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D534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516B32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2A8A15E3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3884AFA0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7021A5FC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E99CF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38C49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D9D806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41470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4DCFA0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22F3EE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4E44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54F94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392AC2EC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5472746C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55526970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A3BF22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E86634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58D1E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238287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534B95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78B77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FE2320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68D17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08AF9EF9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369B6850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45E93564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B21539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E4E1A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B1BB7A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72222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95A636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16303E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45B76E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AC8E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491B47B9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18C672B0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02FD9251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E2EB5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6A5D9E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96430D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971C9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30C903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9C511A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E04A8D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9909F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3C1F532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1825745C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102A8A27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02C732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A09883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07C124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95CF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C0563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B901D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890207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FADB9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2A584A4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5483239D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6FEDB19B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C36C64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21ED27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93CD2D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3339A5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376A59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F7B877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6C88C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C8AC3D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4A84677E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12B4F43F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45FA2BE1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723B85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621C8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EE591D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DD8C1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545766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A9C65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2B9D3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3C7465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0C4A1FDC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04DAD7D9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430AC6A4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34C6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48036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6B798C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6BF424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81BC42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1FE5C7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BEC6C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DD998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2F59032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3C56A54E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5A9749CA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F6BFC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28C0CA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78CA8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FF0313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25BBCD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A2A7C0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A4965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E5699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163CFA2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2FDDDE85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63107F12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E7B84C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95FE84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521605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23B8A0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6EA0E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878C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42B4FE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F26316A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574291BD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0D14CB1C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6DAE6C81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85890C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E778B0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0DBDEC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3BD33C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23901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25BC6C2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4B26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9C0C0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7A864BB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17FE524A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71C0BA39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B520BC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4B581E0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41CF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A18A246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63025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41D7AE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FBF8B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8066E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0DF8AC80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4F27C8FD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12A7A5AC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8B613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1D81DA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B603D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77C80C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423D9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40A8EA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CC63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6C0D95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4651E76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19A9EDAC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445678F0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6A5FA9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E4B362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C27A0A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D09765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4CB549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D3A92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B0E269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48EC849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nil"/>
              <w:right w:val="single" w:sz="18" w:space="0" w:color="auto"/>
            </w:tcBorders>
          </w:tcPr>
          <w:p w14:paraId="34A78519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0AC69FB2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270F8DF1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521B5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AAD75A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0144CD3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D3E5C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5D242804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4F1FF7F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1879C39C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</w:tcPr>
          <w:p w14:paraId="12520693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18" w:space="0" w:color="auto"/>
            </w:tcBorders>
          </w:tcPr>
          <w:p w14:paraId="6FD2F324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15814CCA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00E92DA2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885BA6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0A0D5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6F330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FC7EDC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289B92A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73566E4E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55D28B6A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</w:tcPr>
          <w:p w14:paraId="093B3CB3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nil"/>
              <w:left w:val="single" w:sz="6" w:space="0" w:color="000000"/>
              <w:bottom w:val="nil"/>
              <w:right w:val="single" w:sz="18" w:space="0" w:color="auto"/>
            </w:tcBorders>
          </w:tcPr>
          <w:p w14:paraId="409454AD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50BB61B0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1C6B8FFE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7FB5F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75F6B6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86A6B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B6AB66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</w:tcPr>
          <w:p w14:paraId="55DA37A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94F195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4AFA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3814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2313FC1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41F949C4" w14:textId="77777777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3F9F7A86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C3B7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F368A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02AFA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18689C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000000"/>
              <w:bottom w:val="single" w:sz="4" w:space="0" w:color="auto"/>
              <w:right w:val="single" w:sz="4" w:space="0" w:color="auto"/>
            </w:tcBorders>
          </w:tcPr>
          <w:p w14:paraId="4572208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7D967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C1AE3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04178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</w:tcPr>
          <w:p w14:paraId="6D3C6B9D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2772F5C3" w14:textId="77777777" w:rsidTr="001E5CC5">
        <w:trPr>
          <w:jc w:val="center"/>
        </w:trPr>
        <w:tc>
          <w:tcPr>
            <w:tcW w:w="567" w:type="dxa"/>
            <w:tcBorders>
              <w:top w:val="single" w:sz="6" w:space="0" w:color="000000"/>
              <w:left w:val="single" w:sz="18" w:space="0" w:color="auto"/>
              <w:bottom w:val="single" w:sz="18" w:space="0" w:color="auto"/>
              <w:right w:val="single" w:sz="6" w:space="0" w:color="000000"/>
            </w:tcBorders>
          </w:tcPr>
          <w:p w14:paraId="138FB50E" w14:textId="77777777" w:rsidR="000B4CE0" w:rsidRPr="00333DEE" w:rsidRDefault="000B4CE0" w:rsidP="004C25F2">
            <w:pPr>
              <w:spacing w:line="360" w:lineRule="auto"/>
              <w:ind w:right="91" w:firstLine="709"/>
              <w:rPr>
                <w:szCs w:val="20"/>
                <w:lang w:eastAsia="en-US"/>
              </w:rPr>
            </w:pPr>
          </w:p>
        </w:tc>
        <w:tc>
          <w:tcPr>
            <w:tcW w:w="852" w:type="dxa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</w:tcPr>
          <w:p w14:paraId="0B218D31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</w:tcPr>
          <w:p w14:paraId="21323FA2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</w:tcPr>
          <w:p w14:paraId="1FBFF17C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18" w:space="0" w:color="auto"/>
              <w:right w:val="single" w:sz="6" w:space="0" w:color="000000"/>
            </w:tcBorders>
          </w:tcPr>
          <w:p w14:paraId="219FEE67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6" w:space="0" w:color="000000"/>
              <w:bottom w:val="single" w:sz="18" w:space="0" w:color="auto"/>
              <w:right w:val="single" w:sz="4" w:space="0" w:color="auto"/>
            </w:tcBorders>
          </w:tcPr>
          <w:p w14:paraId="0F899C6B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8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D4274C9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9871A89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F11D999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7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</w:tcPr>
          <w:p w14:paraId="6AD5CEFF" w14:textId="77777777" w:rsidR="000B4CE0" w:rsidRPr="00333DEE" w:rsidRDefault="000B4CE0">
            <w:pPr>
              <w:ind w:right="91"/>
              <w:rPr>
                <w:szCs w:val="20"/>
                <w:lang w:eastAsia="en-US"/>
              </w:rPr>
            </w:pPr>
          </w:p>
        </w:tc>
      </w:tr>
    </w:tbl>
    <w:p w14:paraId="004B0DB0" w14:textId="77777777" w:rsidR="008D1AEE" w:rsidRPr="00333DEE" w:rsidRDefault="008D1AEE" w:rsidP="008D1AEE">
      <w:pPr>
        <w:pStyle w:val="13"/>
        <w:spacing w:after="240"/>
        <w:rPr>
          <w:rFonts w:ascii="Times New Roman" w:hAnsi="Times New Roman"/>
        </w:rPr>
      </w:pPr>
      <w:r w:rsidRPr="00333DEE">
        <w:rPr>
          <w:rFonts w:ascii="Times New Roman" w:hAnsi="Times New Roman"/>
        </w:rPr>
        <w:lastRenderedPageBreak/>
        <w:t>СОСТАВИЛИ</w:t>
      </w:r>
    </w:p>
    <w:tbl>
      <w:tblPr>
        <w:tblW w:w="1005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0"/>
        <w:gridCol w:w="2275"/>
        <w:gridCol w:w="2276"/>
        <w:gridCol w:w="1073"/>
        <w:gridCol w:w="1074"/>
      </w:tblGrid>
      <w:tr w:rsidR="00333DEE" w:rsidRPr="00333DEE" w14:paraId="174B6ED1" w14:textId="77777777">
        <w:trPr>
          <w:cantSplit/>
          <w:trHeight w:val="255"/>
          <w:jc w:val="center"/>
        </w:trPr>
        <w:tc>
          <w:tcPr>
            <w:tcW w:w="3360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000000"/>
            </w:tcBorders>
            <w:vAlign w:val="center"/>
          </w:tcPr>
          <w:p w14:paraId="5A58D63A" w14:textId="77777777" w:rsidR="008D1AEE" w:rsidRPr="00333DEE" w:rsidRDefault="008D1AEE" w:rsidP="00254419">
            <w:pPr>
              <w:ind w:left="-107" w:right="-108"/>
              <w:jc w:val="center"/>
              <w:rPr>
                <w:sz w:val="22"/>
                <w:szCs w:val="22"/>
                <w:lang w:eastAsia="en-US"/>
              </w:rPr>
            </w:pPr>
            <w:r w:rsidRPr="00333DEE">
              <w:rPr>
                <w:sz w:val="22"/>
                <w:szCs w:val="22"/>
              </w:rPr>
              <w:t>Наименование организации, предприятия</w:t>
            </w:r>
          </w:p>
        </w:tc>
        <w:tc>
          <w:tcPr>
            <w:tcW w:w="2275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D1F5F3E" w14:textId="77777777" w:rsidR="008D1AEE" w:rsidRPr="00333DEE" w:rsidRDefault="008D1AEE" w:rsidP="00254419">
            <w:pPr>
              <w:ind w:left="-107" w:right="-107"/>
              <w:jc w:val="center"/>
              <w:rPr>
                <w:sz w:val="22"/>
                <w:szCs w:val="22"/>
                <w:lang w:eastAsia="en-US"/>
              </w:rPr>
            </w:pPr>
            <w:r w:rsidRPr="00333DEE">
              <w:rPr>
                <w:sz w:val="22"/>
                <w:szCs w:val="22"/>
              </w:rPr>
              <w:t>Должность исполнителя</w:t>
            </w:r>
          </w:p>
        </w:tc>
        <w:tc>
          <w:tcPr>
            <w:tcW w:w="2276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7958C2A" w14:textId="77777777" w:rsidR="008D1AEE" w:rsidRPr="00333DEE" w:rsidRDefault="008D1AEE" w:rsidP="00254419">
            <w:pPr>
              <w:jc w:val="center"/>
              <w:rPr>
                <w:sz w:val="22"/>
                <w:szCs w:val="22"/>
                <w:lang w:eastAsia="en-US"/>
              </w:rPr>
            </w:pPr>
            <w:r w:rsidRPr="00333DEE">
              <w:rPr>
                <w:sz w:val="22"/>
                <w:szCs w:val="22"/>
              </w:rPr>
              <w:t>Фамилия, имя, отчество</w:t>
            </w:r>
          </w:p>
        </w:tc>
        <w:tc>
          <w:tcPr>
            <w:tcW w:w="1073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F2EFB68" w14:textId="77777777" w:rsidR="008D1AEE" w:rsidRPr="00333DEE" w:rsidRDefault="008D1AEE" w:rsidP="00254419">
            <w:pPr>
              <w:tabs>
                <w:tab w:val="left" w:pos="120"/>
              </w:tabs>
              <w:jc w:val="center"/>
              <w:rPr>
                <w:sz w:val="22"/>
                <w:szCs w:val="22"/>
                <w:lang w:eastAsia="en-US"/>
              </w:rPr>
            </w:pPr>
            <w:r w:rsidRPr="00333DEE">
              <w:rPr>
                <w:sz w:val="22"/>
                <w:szCs w:val="22"/>
              </w:rPr>
              <w:t>Подпись</w:t>
            </w:r>
          </w:p>
        </w:tc>
        <w:tc>
          <w:tcPr>
            <w:tcW w:w="1074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18" w:space="0" w:color="auto"/>
            </w:tcBorders>
            <w:vAlign w:val="center"/>
          </w:tcPr>
          <w:p w14:paraId="686F7795" w14:textId="77777777" w:rsidR="008D1AEE" w:rsidRPr="00333DEE" w:rsidRDefault="008D1AEE" w:rsidP="00254419">
            <w:pPr>
              <w:jc w:val="center"/>
              <w:rPr>
                <w:sz w:val="22"/>
                <w:szCs w:val="22"/>
                <w:lang w:eastAsia="en-US"/>
              </w:rPr>
            </w:pPr>
            <w:r w:rsidRPr="00333DEE">
              <w:rPr>
                <w:sz w:val="22"/>
                <w:szCs w:val="22"/>
              </w:rPr>
              <w:t>Дата</w:t>
            </w:r>
          </w:p>
        </w:tc>
      </w:tr>
      <w:tr w:rsidR="00333DEE" w:rsidRPr="00333DEE" w14:paraId="60A45483" w14:textId="77777777">
        <w:trPr>
          <w:cantSplit/>
          <w:trHeight w:val="230"/>
          <w:jc w:val="center"/>
        </w:trPr>
        <w:tc>
          <w:tcPr>
            <w:tcW w:w="3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000000"/>
            </w:tcBorders>
            <w:vAlign w:val="center"/>
          </w:tcPr>
          <w:p w14:paraId="43E6F9AE" w14:textId="77777777" w:rsidR="008D1AEE" w:rsidRPr="00333DEE" w:rsidRDefault="008D1AEE" w:rsidP="00254419">
            <w:pPr>
              <w:rPr>
                <w:sz w:val="20"/>
                <w:lang w:eastAsia="en-US"/>
              </w:rPr>
            </w:pPr>
          </w:p>
        </w:tc>
        <w:tc>
          <w:tcPr>
            <w:tcW w:w="2275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0F055311" w14:textId="77777777" w:rsidR="008D1AEE" w:rsidRPr="00333DEE" w:rsidRDefault="008D1AEE" w:rsidP="00254419">
            <w:pPr>
              <w:rPr>
                <w:sz w:val="20"/>
                <w:lang w:eastAsia="en-US"/>
              </w:rPr>
            </w:pPr>
          </w:p>
        </w:tc>
        <w:tc>
          <w:tcPr>
            <w:tcW w:w="2276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A507842" w14:textId="77777777" w:rsidR="008D1AEE" w:rsidRPr="00333DEE" w:rsidRDefault="008D1AEE" w:rsidP="00254419">
            <w:pPr>
              <w:rPr>
                <w:sz w:val="20"/>
                <w:lang w:eastAsia="en-US"/>
              </w:rPr>
            </w:pPr>
          </w:p>
        </w:tc>
        <w:tc>
          <w:tcPr>
            <w:tcW w:w="1073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5C2267F2" w14:textId="77777777" w:rsidR="008D1AEE" w:rsidRPr="00333DEE" w:rsidRDefault="008D1AEE" w:rsidP="00254419">
            <w:pPr>
              <w:rPr>
                <w:sz w:val="20"/>
                <w:lang w:eastAsia="en-US"/>
              </w:rPr>
            </w:pPr>
          </w:p>
        </w:tc>
        <w:tc>
          <w:tcPr>
            <w:tcW w:w="1074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18" w:space="0" w:color="auto"/>
            </w:tcBorders>
            <w:vAlign w:val="center"/>
          </w:tcPr>
          <w:p w14:paraId="2EFAA54D" w14:textId="77777777" w:rsidR="008D1AEE" w:rsidRPr="00333DEE" w:rsidRDefault="008D1AEE" w:rsidP="00254419">
            <w:pPr>
              <w:rPr>
                <w:sz w:val="20"/>
                <w:lang w:eastAsia="en-US"/>
              </w:rPr>
            </w:pPr>
          </w:p>
        </w:tc>
      </w:tr>
      <w:tr w:rsidR="00333DEE" w:rsidRPr="00333DEE" w14:paraId="04854FF2" w14:textId="77777777">
        <w:trPr>
          <w:jc w:val="center"/>
        </w:trPr>
        <w:tc>
          <w:tcPr>
            <w:tcW w:w="3360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1B4B01C1" w14:textId="77777777" w:rsidR="008D1AEE" w:rsidRPr="00333DEE" w:rsidRDefault="008D1AEE" w:rsidP="00254419">
            <w:pPr>
              <w:spacing w:line="360" w:lineRule="auto"/>
              <w:ind w:right="91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8F0CA0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E422DA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19DF0A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578E2DF1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7FA38107" w14:textId="77777777">
        <w:trPr>
          <w:jc w:val="center"/>
        </w:trPr>
        <w:tc>
          <w:tcPr>
            <w:tcW w:w="336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09589EC8" w14:textId="77777777" w:rsidR="008D1AEE" w:rsidRPr="00333DEE" w:rsidRDefault="008D1AEE" w:rsidP="00254419">
            <w:pPr>
              <w:spacing w:line="360" w:lineRule="auto"/>
              <w:ind w:right="91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D0040C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380C55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3E201F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49634038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40D010B4" w14:textId="77777777">
        <w:trPr>
          <w:jc w:val="center"/>
        </w:trPr>
        <w:tc>
          <w:tcPr>
            <w:tcW w:w="336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3E99DDD5" w14:textId="77777777" w:rsidR="008D1AEE" w:rsidRPr="00333DEE" w:rsidRDefault="008D1AEE" w:rsidP="00254419">
            <w:pPr>
              <w:spacing w:line="360" w:lineRule="auto"/>
              <w:ind w:right="91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E00A9F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045239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D33417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0A8238F7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4CAA7761" w14:textId="77777777" w:rsidTr="001E5CC5">
        <w:trPr>
          <w:jc w:val="center"/>
        </w:trPr>
        <w:tc>
          <w:tcPr>
            <w:tcW w:w="336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091DB358" w14:textId="77777777" w:rsidR="008D1AEE" w:rsidRPr="00333DEE" w:rsidRDefault="008D1AEE" w:rsidP="00254419">
            <w:pPr>
              <w:spacing w:line="360" w:lineRule="auto"/>
              <w:ind w:right="91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75E44D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C433B0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FFDF59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1C282F47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73D7D403" w14:textId="77777777" w:rsidTr="001E5CC5">
        <w:trPr>
          <w:jc w:val="center"/>
        </w:trPr>
        <w:tc>
          <w:tcPr>
            <w:tcW w:w="3360" w:type="dxa"/>
            <w:tcBorders>
              <w:top w:val="single" w:sz="6" w:space="0" w:color="000000"/>
              <w:left w:val="single" w:sz="18" w:space="0" w:color="auto"/>
              <w:bottom w:val="single" w:sz="18" w:space="0" w:color="000000"/>
              <w:right w:val="single" w:sz="6" w:space="0" w:color="000000"/>
            </w:tcBorders>
            <w:vAlign w:val="center"/>
          </w:tcPr>
          <w:p w14:paraId="42B2B41B" w14:textId="77777777" w:rsidR="008D1AEE" w:rsidRPr="00333DEE" w:rsidRDefault="008D1AEE" w:rsidP="00254419">
            <w:pPr>
              <w:spacing w:line="360" w:lineRule="auto"/>
              <w:ind w:right="91"/>
              <w:jc w:val="left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5CB450EA" w14:textId="77777777" w:rsidR="008D1AEE" w:rsidRPr="00333DEE" w:rsidRDefault="008D1AEE" w:rsidP="00254419">
            <w:pPr>
              <w:ind w:right="91"/>
              <w:jc w:val="left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0C910A6F" w14:textId="77777777" w:rsidR="008D1AEE" w:rsidRPr="00333DEE" w:rsidRDefault="008D1AEE" w:rsidP="00254419">
            <w:pPr>
              <w:ind w:right="91"/>
              <w:jc w:val="left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334A0D9B" w14:textId="77777777" w:rsidR="008D1AEE" w:rsidRPr="00333DEE" w:rsidRDefault="008D1AEE" w:rsidP="00254419">
            <w:pPr>
              <w:ind w:right="91"/>
              <w:jc w:val="left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auto"/>
            </w:tcBorders>
            <w:vAlign w:val="center"/>
          </w:tcPr>
          <w:p w14:paraId="3AF8BF83" w14:textId="77777777" w:rsidR="008D1AEE" w:rsidRPr="00333DEE" w:rsidRDefault="008D1AEE" w:rsidP="00254419">
            <w:pPr>
              <w:ind w:right="91"/>
              <w:jc w:val="left"/>
              <w:rPr>
                <w:szCs w:val="20"/>
                <w:lang w:eastAsia="en-US"/>
              </w:rPr>
            </w:pPr>
          </w:p>
        </w:tc>
      </w:tr>
    </w:tbl>
    <w:p w14:paraId="39ED659C" w14:textId="77777777" w:rsidR="008D1AEE" w:rsidRPr="00333DEE" w:rsidRDefault="008D1AEE" w:rsidP="008D1AEE">
      <w:pPr>
        <w:pStyle w:val="13"/>
        <w:pageBreakBefore w:val="0"/>
        <w:spacing w:before="240" w:after="240" w:line="240" w:lineRule="auto"/>
        <w:rPr>
          <w:rFonts w:ascii="Times New Roman" w:hAnsi="Times New Roman"/>
        </w:rPr>
      </w:pPr>
      <w:r w:rsidRPr="00333DEE">
        <w:rPr>
          <w:rFonts w:ascii="Times New Roman" w:hAnsi="Times New Roman"/>
        </w:rPr>
        <w:t>СОГЛАСОВАНО</w:t>
      </w:r>
    </w:p>
    <w:tbl>
      <w:tblPr>
        <w:tblW w:w="10058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107" w:type="dxa"/>
          <w:right w:w="107" w:type="dxa"/>
        </w:tblCellMar>
        <w:tblLook w:val="0000" w:firstRow="0" w:lastRow="0" w:firstColumn="0" w:lastColumn="0" w:noHBand="0" w:noVBand="0"/>
      </w:tblPr>
      <w:tblGrid>
        <w:gridCol w:w="3360"/>
        <w:gridCol w:w="2275"/>
        <w:gridCol w:w="2276"/>
        <w:gridCol w:w="1073"/>
        <w:gridCol w:w="1074"/>
      </w:tblGrid>
      <w:tr w:rsidR="00333DEE" w:rsidRPr="00333DEE" w14:paraId="427326EA" w14:textId="77777777">
        <w:trPr>
          <w:cantSplit/>
          <w:trHeight w:val="255"/>
          <w:jc w:val="center"/>
        </w:trPr>
        <w:tc>
          <w:tcPr>
            <w:tcW w:w="3360" w:type="dxa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6" w:space="0" w:color="000000"/>
            </w:tcBorders>
            <w:vAlign w:val="center"/>
          </w:tcPr>
          <w:p w14:paraId="635FE883" w14:textId="77777777" w:rsidR="008D1AEE" w:rsidRPr="00333DEE" w:rsidRDefault="008D1AEE" w:rsidP="00254419">
            <w:pPr>
              <w:ind w:left="-107" w:right="-108"/>
              <w:jc w:val="center"/>
              <w:rPr>
                <w:sz w:val="22"/>
                <w:szCs w:val="22"/>
                <w:lang w:eastAsia="en-US"/>
              </w:rPr>
            </w:pPr>
            <w:r w:rsidRPr="00333DEE">
              <w:rPr>
                <w:sz w:val="22"/>
                <w:szCs w:val="22"/>
              </w:rPr>
              <w:t>Наименование организации, предприятия</w:t>
            </w:r>
          </w:p>
        </w:tc>
        <w:tc>
          <w:tcPr>
            <w:tcW w:w="2275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167D76F" w14:textId="77777777" w:rsidR="008D1AEE" w:rsidRPr="00333DEE" w:rsidRDefault="008D1AEE" w:rsidP="00254419">
            <w:pPr>
              <w:ind w:left="-107" w:right="-107"/>
              <w:jc w:val="center"/>
              <w:rPr>
                <w:sz w:val="22"/>
                <w:szCs w:val="22"/>
                <w:lang w:eastAsia="en-US"/>
              </w:rPr>
            </w:pPr>
            <w:r w:rsidRPr="00333DEE">
              <w:rPr>
                <w:sz w:val="22"/>
                <w:szCs w:val="22"/>
              </w:rPr>
              <w:t>Должность исполнителя</w:t>
            </w:r>
          </w:p>
        </w:tc>
        <w:tc>
          <w:tcPr>
            <w:tcW w:w="2276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37C0A21B" w14:textId="77777777" w:rsidR="008D1AEE" w:rsidRPr="00333DEE" w:rsidRDefault="008D1AEE" w:rsidP="00254419">
            <w:pPr>
              <w:jc w:val="center"/>
              <w:rPr>
                <w:sz w:val="22"/>
                <w:szCs w:val="22"/>
                <w:lang w:eastAsia="en-US"/>
              </w:rPr>
            </w:pPr>
            <w:r w:rsidRPr="00333DEE">
              <w:rPr>
                <w:sz w:val="22"/>
                <w:szCs w:val="22"/>
              </w:rPr>
              <w:t>Фамилия, имя, отчество</w:t>
            </w:r>
          </w:p>
        </w:tc>
        <w:tc>
          <w:tcPr>
            <w:tcW w:w="1073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417A51F" w14:textId="77777777" w:rsidR="008D1AEE" w:rsidRPr="00333DEE" w:rsidRDefault="008D1AEE" w:rsidP="00254419">
            <w:pPr>
              <w:tabs>
                <w:tab w:val="left" w:pos="120"/>
              </w:tabs>
              <w:jc w:val="center"/>
              <w:rPr>
                <w:sz w:val="22"/>
                <w:szCs w:val="22"/>
                <w:lang w:eastAsia="en-US"/>
              </w:rPr>
            </w:pPr>
            <w:r w:rsidRPr="00333DEE">
              <w:rPr>
                <w:sz w:val="22"/>
                <w:szCs w:val="22"/>
              </w:rPr>
              <w:t>Подпись</w:t>
            </w:r>
          </w:p>
        </w:tc>
        <w:tc>
          <w:tcPr>
            <w:tcW w:w="1074" w:type="dxa"/>
            <w:vMerge w:val="restart"/>
            <w:tcBorders>
              <w:top w:val="single" w:sz="18" w:space="0" w:color="auto"/>
              <w:left w:val="single" w:sz="6" w:space="0" w:color="000000"/>
              <w:bottom w:val="nil"/>
              <w:right w:val="single" w:sz="18" w:space="0" w:color="auto"/>
            </w:tcBorders>
            <w:vAlign w:val="center"/>
          </w:tcPr>
          <w:p w14:paraId="4A2682C2" w14:textId="77777777" w:rsidR="008D1AEE" w:rsidRPr="00333DEE" w:rsidRDefault="008D1AEE" w:rsidP="00254419">
            <w:pPr>
              <w:jc w:val="center"/>
              <w:rPr>
                <w:sz w:val="22"/>
                <w:szCs w:val="22"/>
                <w:lang w:eastAsia="en-US"/>
              </w:rPr>
            </w:pPr>
            <w:r w:rsidRPr="00333DEE">
              <w:rPr>
                <w:sz w:val="22"/>
                <w:szCs w:val="22"/>
              </w:rPr>
              <w:t>Дата</w:t>
            </w:r>
          </w:p>
        </w:tc>
      </w:tr>
      <w:tr w:rsidR="00333DEE" w:rsidRPr="00333DEE" w14:paraId="04EE978C" w14:textId="77777777">
        <w:trPr>
          <w:cantSplit/>
          <w:trHeight w:val="230"/>
          <w:jc w:val="center"/>
        </w:trPr>
        <w:tc>
          <w:tcPr>
            <w:tcW w:w="3360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000000"/>
            </w:tcBorders>
            <w:vAlign w:val="center"/>
          </w:tcPr>
          <w:p w14:paraId="56A8C210" w14:textId="77777777" w:rsidR="008D1AEE" w:rsidRPr="00333DEE" w:rsidRDefault="008D1AEE" w:rsidP="00254419">
            <w:pPr>
              <w:rPr>
                <w:sz w:val="20"/>
                <w:lang w:eastAsia="en-US"/>
              </w:rPr>
            </w:pPr>
          </w:p>
        </w:tc>
        <w:tc>
          <w:tcPr>
            <w:tcW w:w="2275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329BE99" w14:textId="77777777" w:rsidR="008D1AEE" w:rsidRPr="00333DEE" w:rsidRDefault="008D1AEE" w:rsidP="00254419">
            <w:pPr>
              <w:rPr>
                <w:sz w:val="20"/>
                <w:lang w:eastAsia="en-US"/>
              </w:rPr>
            </w:pPr>
          </w:p>
        </w:tc>
        <w:tc>
          <w:tcPr>
            <w:tcW w:w="2276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381C4CF" w14:textId="77777777" w:rsidR="008D1AEE" w:rsidRPr="00333DEE" w:rsidRDefault="008D1AEE" w:rsidP="00254419">
            <w:pPr>
              <w:rPr>
                <w:sz w:val="20"/>
                <w:lang w:eastAsia="en-US"/>
              </w:rPr>
            </w:pPr>
          </w:p>
        </w:tc>
        <w:tc>
          <w:tcPr>
            <w:tcW w:w="1073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7467E8C7" w14:textId="77777777" w:rsidR="008D1AEE" w:rsidRPr="00333DEE" w:rsidRDefault="008D1AEE" w:rsidP="00254419">
            <w:pPr>
              <w:rPr>
                <w:sz w:val="20"/>
                <w:lang w:eastAsia="en-US"/>
              </w:rPr>
            </w:pPr>
          </w:p>
        </w:tc>
        <w:tc>
          <w:tcPr>
            <w:tcW w:w="1074" w:type="dxa"/>
            <w:vMerge/>
            <w:tcBorders>
              <w:top w:val="single" w:sz="18" w:space="0" w:color="auto"/>
              <w:left w:val="single" w:sz="6" w:space="0" w:color="000000"/>
              <w:bottom w:val="nil"/>
              <w:right w:val="single" w:sz="18" w:space="0" w:color="auto"/>
            </w:tcBorders>
            <w:vAlign w:val="center"/>
          </w:tcPr>
          <w:p w14:paraId="515A013E" w14:textId="77777777" w:rsidR="008D1AEE" w:rsidRPr="00333DEE" w:rsidRDefault="008D1AEE" w:rsidP="00254419">
            <w:pPr>
              <w:rPr>
                <w:sz w:val="20"/>
                <w:lang w:eastAsia="en-US"/>
              </w:rPr>
            </w:pPr>
          </w:p>
        </w:tc>
      </w:tr>
      <w:tr w:rsidR="00333DEE" w:rsidRPr="00333DEE" w14:paraId="1188680D" w14:textId="77777777">
        <w:trPr>
          <w:jc w:val="center"/>
        </w:trPr>
        <w:tc>
          <w:tcPr>
            <w:tcW w:w="3360" w:type="dxa"/>
            <w:tcBorders>
              <w:top w:val="single" w:sz="18" w:space="0" w:color="auto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5038782D" w14:textId="77777777" w:rsidR="008D1AEE" w:rsidRPr="00333DEE" w:rsidRDefault="008D1AEE" w:rsidP="00254419">
            <w:pPr>
              <w:spacing w:line="360" w:lineRule="auto"/>
              <w:ind w:right="91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673788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CA2670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315BD8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single" w:sz="18" w:space="0" w:color="auto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559D6068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70DE90FE" w14:textId="77777777">
        <w:trPr>
          <w:jc w:val="center"/>
        </w:trPr>
        <w:tc>
          <w:tcPr>
            <w:tcW w:w="336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390C6E46" w14:textId="77777777" w:rsidR="008D1AEE" w:rsidRPr="00333DEE" w:rsidRDefault="008D1AEE" w:rsidP="00254419">
            <w:pPr>
              <w:spacing w:line="360" w:lineRule="auto"/>
              <w:ind w:right="91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EF4C12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4623CE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D88ACC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6251A2C7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6022431D" w14:textId="77777777">
        <w:trPr>
          <w:jc w:val="center"/>
        </w:trPr>
        <w:tc>
          <w:tcPr>
            <w:tcW w:w="336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256D6546" w14:textId="77777777" w:rsidR="008D1AEE" w:rsidRPr="00333DEE" w:rsidRDefault="008D1AEE" w:rsidP="00254419">
            <w:pPr>
              <w:spacing w:line="360" w:lineRule="auto"/>
              <w:ind w:right="91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D2F1CA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92B789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97E501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18390FDD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</w:tr>
      <w:tr w:rsidR="00333DEE" w:rsidRPr="00333DEE" w14:paraId="4332E82B" w14:textId="77777777" w:rsidTr="001E5CC5">
        <w:trPr>
          <w:jc w:val="center"/>
        </w:trPr>
        <w:tc>
          <w:tcPr>
            <w:tcW w:w="3360" w:type="dxa"/>
            <w:tcBorders>
              <w:top w:val="single" w:sz="6" w:space="0" w:color="000000"/>
              <w:left w:val="single" w:sz="18" w:space="0" w:color="auto"/>
              <w:bottom w:val="single" w:sz="6" w:space="0" w:color="000000"/>
              <w:right w:val="single" w:sz="6" w:space="0" w:color="000000"/>
            </w:tcBorders>
          </w:tcPr>
          <w:p w14:paraId="1D75985D" w14:textId="77777777" w:rsidR="008D1AEE" w:rsidRPr="00333DEE" w:rsidRDefault="008D1AEE" w:rsidP="00254419">
            <w:pPr>
              <w:spacing w:line="360" w:lineRule="auto"/>
              <w:ind w:right="91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62DFAF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2C0362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8A9308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nil"/>
              <w:left w:val="single" w:sz="6" w:space="0" w:color="000000"/>
              <w:bottom w:val="single" w:sz="6" w:space="0" w:color="000000"/>
              <w:right w:val="single" w:sz="18" w:space="0" w:color="auto"/>
            </w:tcBorders>
          </w:tcPr>
          <w:p w14:paraId="013757E0" w14:textId="77777777" w:rsidR="008D1AEE" w:rsidRPr="00333DEE" w:rsidRDefault="008D1AEE" w:rsidP="00254419">
            <w:pPr>
              <w:ind w:right="91"/>
              <w:rPr>
                <w:szCs w:val="20"/>
                <w:lang w:eastAsia="en-US"/>
              </w:rPr>
            </w:pPr>
          </w:p>
        </w:tc>
      </w:tr>
      <w:tr w:rsidR="008D1AEE" w:rsidRPr="00333DEE" w14:paraId="6A0E0D22" w14:textId="77777777" w:rsidTr="001E5CC5">
        <w:trPr>
          <w:jc w:val="center"/>
        </w:trPr>
        <w:tc>
          <w:tcPr>
            <w:tcW w:w="3360" w:type="dxa"/>
            <w:tcBorders>
              <w:top w:val="single" w:sz="6" w:space="0" w:color="000000"/>
              <w:left w:val="single" w:sz="18" w:space="0" w:color="auto"/>
              <w:bottom w:val="single" w:sz="18" w:space="0" w:color="000000"/>
              <w:right w:val="single" w:sz="6" w:space="0" w:color="000000"/>
            </w:tcBorders>
            <w:vAlign w:val="center"/>
          </w:tcPr>
          <w:p w14:paraId="13019184" w14:textId="77777777" w:rsidR="008D1AEE" w:rsidRPr="00333DEE" w:rsidRDefault="008D1AEE" w:rsidP="00254419">
            <w:pPr>
              <w:spacing w:line="360" w:lineRule="auto"/>
              <w:ind w:right="91"/>
              <w:jc w:val="left"/>
              <w:rPr>
                <w:szCs w:val="20"/>
                <w:lang w:val="en-US" w:eastAsia="en-US"/>
              </w:rPr>
            </w:pPr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3E38365E" w14:textId="77777777" w:rsidR="008D1AEE" w:rsidRPr="00333DEE" w:rsidRDefault="008D1AEE" w:rsidP="00254419">
            <w:pPr>
              <w:ind w:right="91"/>
              <w:jc w:val="left"/>
              <w:rPr>
                <w:szCs w:val="20"/>
                <w:lang w:eastAsia="en-US"/>
              </w:rPr>
            </w:pPr>
          </w:p>
        </w:tc>
        <w:tc>
          <w:tcPr>
            <w:tcW w:w="2276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0D8A7D95" w14:textId="77777777" w:rsidR="008D1AEE" w:rsidRPr="00333DEE" w:rsidRDefault="008D1AEE" w:rsidP="00254419">
            <w:pPr>
              <w:ind w:right="91"/>
              <w:jc w:val="left"/>
              <w:rPr>
                <w:szCs w:val="20"/>
                <w:lang w:eastAsia="en-US"/>
              </w:rPr>
            </w:pPr>
          </w:p>
        </w:tc>
        <w:tc>
          <w:tcPr>
            <w:tcW w:w="107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vAlign w:val="center"/>
          </w:tcPr>
          <w:p w14:paraId="150070E8" w14:textId="77777777" w:rsidR="008D1AEE" w:rsidRPr="00333DEE" w:rsidRDefault="008D1AEE" w:rsidP="00254419">
            <w:pPr>
              <w:ind w:right="91"/>
              <w:jc w:val="left"/>
              <w:rPr>
                <w:szCs w:val="20"/>
                <w:lang w:eastAsia="en-US"/>
              </w:rPr>
            </w:pPr>
          </w:p>
        </w:tc>
        <w:tc>
          <w:tcPr>
            <w:tcW w:w="1074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auto"/>
            </w:tcBorders>
            <w:vAlign w:val="center"/>
          </w:tcPr>
          <w:p w14:paraId="4CF83B76" w14:textId="77777777" w:rsidR="008D1AEE" w:rsidRPr="00333DEE" w:rsidRDefault="008D1AEE" w:rsidP="00254419">
            <w:pPr>
              <w:ind w:right="91"/>
              <w:jc w:val="left"/>
              <w:rPr>
                <w:szCs w:val="20"/>
                <w:lang w:eastAsia="en-US"/>
              </w:rPr>
            </w:pPr>
          </w:p>
        </w:tc>
      </w:tr>
    </w:tbl>
    <w:p w14:paraId="381AC770" w14:textId="77777777" w:rsidR="000B4CE0" w:rsidRPr="00333DEE" w:rsidRDefault="000B4CE0">
      <w:pPr>
        <w:pStyle w:val="a3"/>
        <w:numPr>
          <w:ilvl w:val="0"/>
          <w:numId w:val="0"/>
        </w:numPr>
        <w:ind w:left="720"/>
      </w:pPr>
    </w:p>
    <w:sectPr w:rsidR="000B4CE0" w:rsidRPr="00333DEE">
      <w:headerReference w:type="default" r:id="rId15"/>
      <w:footerReference w:type="default" r:id="rId16"/>
      <w:headerReference w:type="first" r:id="rId17"/>
      <w:footerReference w:type="first" r:id="rId18"/>
      <w:footnotePr>
        <w:pos w:val="beneathText"/>
        <w:numRestart w:val="eachSect"/>
      </w:footnotePr>
      <w:pgSz w:w="11906" w:h="16838" w:code="9"/>
      <w:pgMar w:top="709" w:right="709" w:bottom="1559" w:left="1531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44DB31" w14:textId="77777777" w:rsidR="00C30119" w:rsidRDefault="00C30119" w:rsidP="004D4FF4">
      <w:pPr>
        <w:pStyle w:val="a6"/>
      </w:pPr>
      <w:r>
        <w:separator/>
      </w:r>
    </w:p>
  </w:endnote>
  <w:endnote w:type="continuationSeparator" w:id="0">
    <w:p w14:paraId="328F32A5" w14:textId="77777777" w:rsidR="00C30119" w:rsidRDefault="00C30119" w:rsidP="004D4FF4">
      <w:pPr>
        <w:pStyle w:val="a6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 CYR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F9821" w14:textId="77777777" w:rsidR="00310314" w:rsidRDefault="00025F0C">
    <w:pPr>
      <w:pStyle w:val="af8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2C9C5BC" wp14:editId="51B390EB">
              <wp:simplePos x="0" y="0"/>
              <wp:positionH relativeFrom="column">
                <wp:posOffset>5218430</wp:posOffset>
              </wp:positionH>
              <wp:positionV relativeFrom="page">
                <wp:posOffset>10420350</wp:posOffset>
              </wp:positionV>
              <wp:extent cx="651510" cy="156845"/>
              <wp:effectExtent l="0" t="0" r="0" b="0"/>
              <wp:wrapNone/>
              <wp:docPr id="25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1510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6B129F09" w14:textId="77777777" w:rsidR="00310314" w:rsidRDefault="00310314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Формат А4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C9C5BC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left:0;text-align:left;margin-left:410.9pt;margin-top:820.5pt;width:51.3pt;height:12.3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" filled="f" stroked="f">
              <v:textbox inset="0,0,0,0">
                <w:txbxContent>
                  <w:p w14:paraId="6B129F09" w14:textId="77777777" w:rsidR="00310314" w:rsidRDefault="00310314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Формат А4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70CB561E" wp14:editId="43B3B96E">
              <wp:simplePos x="0" y="0"/>
              <wp:positionH relativeFrom="column">
                <wp:posOffset>-641350</wp:posOffset>
              </wp:positionH>
              <wp:positionV relativeFrom="paragraph">
                <wp:posOffset>-5188585</wp:posOffset>
              </wp:positionV>
              <wp:extent cx="394970" cy="5465445"/>
              <wp:effectExtent l="0" t="2540" r="0" b="0"/>
              <wp:wrapNone/>
              <wp:docPr id="24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4970" cy="546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5" w:type="dxa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284"/>
                          </w:tblGrid>
                          <w:tr w:rsidR="00310314" w14:paraId="1E6A33D2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E8DCDBE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11ADBAD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0E84CC77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B52CD10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Инв. №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291CD7B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00ED70D3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7A4B079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412D120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787A7061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00E0AF9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5C7AE67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10B88794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C364253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89B1670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1235F7C9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CB561E" id="Rectangle 7" o:spid="_x0000_s1028" style="position:absolute;left:0;text-align:left;margin-left:-50.5pt;margin-top:-408.55pt;width:31.1pt;height:430.3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" filled="f" stroked="f" strokecolor="white" strokeweight="1pt">
              <v:textbox inset="1pt,1pt,1pt,1pt">
                <w:txbxContent>
                  <w:tbl>
                    <w:tblPr>
                      <w:tblW w:w="0" w:type="auto"/>
                      <w:tblInd w:w="15" w:type="dxa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284"/>
                    </w:tblGrid>
                    <w:tr w:rsidR="00310314" w14:paraId="1E6A33D2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E8DCDBE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211ADBAD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0E84CC77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6B52CD10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6291CD7B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00ED70D3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7A4B079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2412D120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787A7061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00E0AF9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25C7AE67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10B88794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0C364253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89B1670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1235F7C9" w14:textId="77777777" w:rsidR="00310314" w:rsidRDefault="00310314">
                    <w:pPr>
                      <w:jc w:val="center"/>
                      <w:rPr>
                        <w:rFonts w:ascii="Times New Roman CYR" w:hAnsi="Times New Roman CYR" w:cs="Times New Roman CYR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60DD869A" wp14:editId="2D81B363">
              <wp:simplePos x="0" y="0"/>
              <wp:positionH relativeFrom="column">
                <wp:posOffset>-271780</wp:posOffset>
              </wp:positionH>
              <wp:positionV relativeFrom="page">
                <wp:posOffset>260350</wp:posOffset>
              </wp:positionV>
              <wp:extent cx="6610985" cy="10123170"/>
              <wp:effectExtent l="13970" t="12700" r="13970" b="17780"/>
              <wp:wrapNone/>
              <wp:docPr id="23" name="Rectangl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1012317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058B94D" id="Rectangle 6" o:spid="_x0000_s1026" style="position:absolute;margin-left:-21.4pt;margin-top:20.5pt;width:520.55pt;height:797.1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" filled="f" strokeweight="1.5pt">
              <w10:wrap anchory="page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EE0235" w14:textId="77777777" w:rsidR="00310314" w:rsidRPr="00333DEE" w:rsidRDefault="00025F0C">
    <w:pPr>
      <w:pStyle w:val="af8"/>
    </w:pPr>
    <w:r w:rsidRPr="00333DEE">
      <w:rPr>
        <w:noProof/>
        <w:sz w:val="20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E331D9E" wp14:editId="7A03FF86">
              <wp:simplePos x="0" y="0"/>
              <wp:positionH relativeFrom="page">
                <wp:posOffset>602615</wp:posOffset>
              </wp:positionH>
              <wp:positionV relativeFrom="page">
                <wp:posOffset>8112125</wp:posOffset>
              </wp:positionV>
              <wp:extent cx="6778625" cy="2306320"/>
              <wp:effectExtent l="2540" t="0" r="635" b="1905"/>
              <wp:wrapNone/>
              <wp:docPr id="20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78625" cy="2306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FFFFFF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42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03"/>
                            <w:gridCol w:w="567"/>
                            <w:gridCol w:w="1282"/>
                            <w:gridCol w:w="837"/>
                            <w:gridCol w:w="557"/>
                            <w:gridCol w:w="794"/>
                            <w:gridCol w:w="2948"/>
                            <w:gridCol w:w="165"/>
                            <w:gridCol w:w="283"/>
                            <w:gridCol w:w="284"/>
                            <w:gridCol w:w="284"/>
                            <w:gridCol w:w="964"/>
                            <w:gridCol w:w="1020"/>
                            <w:gridCol w:w="12"/>
                          </w:tblGrid>
                          <w:tr w:rsidR="00310314" w:rsidRPr="00333DEE" w14:paraId="02C95984" w14:textId="77777777">
                            <w:trPr>
                              <w:cantSplit/>
                              <w:trHeight w:hRule="exact" w:val="800"/>
                            </w:trPr>
                            <w:tc>
                              <w:tcPr>
                                <w:tcW w:w="3646" w:type="dxa"/>
                                <w:gridSpan w:val="5"/>
                                <w:vMerge w:val="restart"/>
                                <w:tcBorders>
                                  <w:top w:val="nil"/>
                                  <w:left w:val="nil"/>
                                  <w:bottom w:val="single" w:sz="4" w:space="0" w:color="auto"/>
                                  <w:right w:val="nil"/>
                                </w:tcBorders>
                              </w:tcPr>
                              <w:p w14:paraId="66604202" w14:textId="77777777" w:rsidR="00310314" w:rsidRPr="00333DEE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9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6" w:space="0" w:color="auto"/>
                                </w:tcBorders>
                              </w:tcPr>
                              <w:p w14:paraId="15D12D88" w14:textId="77777777" w:rsidR="00310314" w:rsidRPr="00333DEE" w:rsidRDefault="00310314">
                                <w:pPr>
                                  <w:spacing w:before="6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8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6" w:space="0" w:color="auto"/>
                                </w:tcBorders>
                              </w:tcPr>
                              <w:p w14:paraId="14CC75FA" w14:textId="77777777" w:rsidR="00310314" w:rsidRPr="00333DEE" w:rsidRDefault="00310314">
                                <w:pPr>
                                  <w:spacing w:before="6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11" w:type="dxa"/>
                                <w:gridSpan w:val="7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4" w:space="0" w:color="auto"/>
                                </w:tcBorders>
                              </w:tcPr>
                              <w:p w14:paraId="02D6BACF" w14:textId="77777777" w:rsidR="00310314" w:rsidRPr="00333DEE" w:rsidRDefault="00310314">
                                <w:pPr>
                                  <w:spacing w:before="6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310314" w:rsidRPr="00333DEE" w14:paraId="5F822B6E" w14:textId="77777777">
                            <w:trPr>
                              <w:cantSplit/>
                              <w:trHeight w:hRule="exact" w:val="460"/>
                            </w:trPr>
                            <w:tc>
                              <w:tcPr>
                                <w:tcW w:w="3646" w:type="dxa"/>
                                <w:gridSpan w:val="5"/>
                                <w:vMerge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17BC6EB" w14:textId="77777777" w:rsidR="00310314" w:rsidRPr="00333DEE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3" w:type="dxa"/>
                                <w:gridSpan w:val="9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048AE50F" w14:textId="77777777" w:rsidR="00310314" w:rsidRPr="00333DEE" w:rsidRDefault="00310314">
                                <w:pPr>
                                  <w:spacing w:before="6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310314" w:rsidRPr="00333DEE" w14:paraId="2B519D12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12" w:space="0" w:color="auto"/>
                                  <w:left w:val="single" w:sz="6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FC91550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0435A02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2E0BE31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2ED31DE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09F1899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3" w:type="dxa"/>
                                <w:gridSpan w:val="9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427F5E4E" w14:textId="77777777" w:rsidR="00310314" w:rsidRPr="00333DEE" w:rsidRDefault="00310314" w:rsidP="009831AC">
                                <w:pPr>
                                  <w:pStyle w:val="af9"/>
                                  <w:spacing w:line="240" w:lineRule="auto"/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 w:rsidRPr="00333DEE">
                                  <w:rPr>
                                    <w:b/>
                                    <w:i/>
                                  </w:rPr>
                                  <w:fldChar w:fldCharType="begin"/>
                                </w:r>
                                <w:r w:rsidRPr="00333DEE">
                                  <w:rPr>
                                    <w:b/>
                                    <w:i/>
                                  </w:rPr>
                                  <w:instrText xml:space="preserve"> DOCPROPERTY  ДокПЗ  \* MERGEFORMAT </w:instrText>
                                </w:r>
                                <w:r w:rsidRPr="00333DEE">
                                  <w:rPr>
                                    <w:b/>
                                    <w:i/>
                                  </w:rPr>
                                  <w:fldChar w:fldCharType="separate"/>
                                </w:r>
                                <w:r w:rsidR="00386AF9" w:rsidRPr="00333DEE">
                                  <w:rPr>
                                    <w:b/>
                                    <w:i/>
                                  </w:rPr>
                                  <w:t>ТСС.П2</w:t>
                                </w:r>
                                <w:r w:rsidRPr="00333DEE">
                                  <w:rPr>
                                    <w:b/>
                                    <w:i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310314" w:rsidRPr="00333DEE" w14:paraId="3125F372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03" w:type="dxa"/>
                                <w:tcBorders>
                                  <w:top w:val="nil"/>
                                  <w:left w:val="single" w:sz="6" w:space="0" w:color="auto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50380FF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nil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22789F17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nil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87BF0ED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nil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5D67716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nil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FA3494D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4" w:type="dxa"/>
                                <w:gridSpan w:val="9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164005A9" w14:textId="77777777" w:rsidR="00310314" w:rsidRPr="00333DEE" w:rsidRDefault="00310314">
                                <w:pPr>
                                  <w:pStyle w:val="1"/>
                                  <w:numPr>
                                    <w:ilvl w:val="0"/>
                                    <w:numId w:val="0"/>
                                  </w:numPr>
                                  <w:tabs>
                                    <w:tab w:val="num" w:pos="360"/>
                                  </w:tabs>
                                  <w:ind w:left="432"/>
                                  <w:rPr>
                                    <w:rFonts w:ascii="Times New Roman" w:hAnsi="Times New Roman"/>
                                    <w:i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310314" w:rsidRPr="00333DEE" w14:paraId="0AF7B14C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12" w:space="0" w:color="auto"/>
                                  <w:left w:val="single" w:sz="6" w:space="0" w:color="auto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17F92818" w14:textId="77777777" w:rsidR="00310314" w:rsidRPr="00333DEE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Изм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C83E5BA" w14:textId="77777777" w:rsidR="00310314" w:rsidRPr="00333DEE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7B10F592" w14:textId="77777777" w:rsidR="00310314" w:rsidRPr="00333DEE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№ документа</w:t>
                                </w: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4A9DC8C" w14:textId="77777777" w:rsidR="00310314" w:rsidRPr="00333DEE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137EC01A" w14:textId="77777777" w:rsidR="00310314" w:rsidRPr="00333DEE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754" w:type="dxa"/>
                                <w:gridSpan w:val="9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009C65BD" w14:textId="77777777" w:rsidR="00310314" w:rsidRPr="00333DEE" w:rsidRDefault="00310314">
                                <w:pPr>
                                  <w:spacing w:before="6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310314" w:rsidRPr="00333DEE" w14:paraId="50750303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12" w:space="0" w:color="auto"/>
                                  <w:left w:val="single" w:sz="6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B595579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Разработ</w:t>
                                </w:r>
                                <w:proofErr w:type="spellEnd"/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0D30F663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2A68F3A8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175836A5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2E351DC7" w14:textId="77777777" w:rsidR="00310314" w:rsidRPr="00333DEE" w:rsidRDefault="00310314">
                                <w:pPr>
                                  <w:pStyle w:val="af9"/>
                                  <w:spacing w:before="120" w:line="240" w:lineRule="auto"/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</w:rPr>
                                  <w:fldChar w:fldCharType="begin"/>
                                </w: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</w:rPr>
                                  <w:instrText xml:space="preserve"> DOCPROPERTY  НаимСистемыПолное  \* MERGEFORMAT </w:instrText>
                                </w: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</w:rPr>
                                  <w:fldChar w:fldCharType="separate"/>
                                </w:r>
                                <w:r w:rsidR="00386AF9"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</w:rPr>
                                  <w:t>АИС «Сеть складов»</w:t>
                                </w: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</w:rPr>
                                  <w:fldChar w:fldCharType="end"/>
                                </w:r>
                              </w:p>
                              <w:p w14:paraId="46C419DC" w14:textId="77777777" w:rsidR="00310314" w:rsidRPr="00333DEE" w:rsidRDefault="00310314">
                                <w:pPr>
                                  <w:pStyle w:val="af9"/>
                                  <w:spacing w:before="120" w:line="240" w:lineRule="auto"/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</w:rPr>
                                  <w:t>Пояснительная записка к техническому проекту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gridSpan w:val="3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C20DA18" w14:textId="77777777" w:rsidR="00310314" w:rsidRPr="00333DEE" w:rsidRDefault="00310314">
                                <w:pPr>
                                  <w:spacing w:before="60"/>
                                  <w:jc w:val="center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Литера</w:t>
                                </w:r>
                              </w:p>
                            </w:tc>
                            <w:tc>
                              <w:tcPr>
                                <w:tcW w:w="96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35BCE5E" w14:textId="77777777" w:rsidR="00310314" w:rsidRPr="00333DEE" w:rsidRDefault="00310314">
                                <w:pPr>
                                  <w:spacing w:before="60"/>
                                  <w:jc w:val="center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032" w:type="dxa"/>
                                <w:gridSpan w:val="2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3408CB89" w14:textId="77777777" w:rsidR="00310314" w:rsidRPr="00333DEE" w:rsidRDefault="00310314">
                                <w:pPr>
                                  <w:spacing w:before="60"/>
                                  <w:jc w:val="center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310314" w:rsidRPr="00333DEE" w14:paraId="17A7B430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8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3401656E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Проверил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8" w:space="0" w:color="auto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49CF08C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3C4FE8F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8" w:space="0" w:color="auto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766634E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DFC7961" w14:textId="77777777" w:rsidR="00310314" w:rsidRPr="00333DEE" w:rsidRDefault="00310314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283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09C97A79" w14:textId="77777777" w:rsidR="00310314" w:rsidRPr="00333DEE" w:rsidRDefault="00310314">
                                <w:pPr>
                                  <w:jc w:val="center"/>
                                </w:pPr>
                                <w:r w:rsidRPr="00333DEE">
                                  <w:t>М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16C2DBB" w14:textId="77777777" w:rsidR="00310314" w:rsidRPr="00333DEE" w:rsidRDefault="00310314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E231421" w14:textId="77777777" w:rsidR="00310314" w:rsidRPr="00333DEE" w:rsidRDefault="00310314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96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22C834D8" w14:textId="77777777" w:rsidR="00310314" w:rsidRPr="00333DEE" w:rsidRDefault="00310314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 w:rsidRPr="00333DEE">
                                  <w:rPr>
                                    <w:rStyle w:val="ad"/>
                                  </w:rPr>
                                  <w:fldChar w:fldCharType="begin"/>
                                </w:r>
                                <w:r w:rsidRPr="00333DEE">
                                  <w:rPr>
                                    <w:rStyle w:val="ad"/>
                                  </w:rPr>
                                  <w:instrText xml:space="preserve"> PAGE </w:instrText>
                                </w:r>
                                <w:r w:rsidRPr="00333DEE">
                                  <w:rPr>
                                    <w:rStyle w:val="ad"/>
                                  </w:rPr>
                                  <w:fldChar w:fldCharType="separate"/>
                                </w:r>
                                <w:r w:rsidR="0071509D" w:rsidRPr="00333DEE">
                                  <w:rPr>
                                    <w:rStyle w:val="ad"/>
                                    <w:noProof/>
                                  </w:rPr>
                                  <w:t>3</w:t>
                                </w:r>
                                <w:r w:rsidRPr="00333DEE">
                                  <w:rPr>
                                    <w:rStyle w:val="ad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1032" w:type="dxa"/>
                                <w:gridSpan w:val="2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single" w:sz="4" w:space="0" w:color="auto"/>
                                </w:tcBorders>
                              </w:tcPr>
                              <w:p w14:paraId="75A009DF" w14:textId="77777777" w:rsidR="00310314" w:rsidRPr="00333DEE" w:rsidRDefault="00310314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fldChar w:fldCharType="begin"/>
                                </w: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instrText xml:space="preserve"> NUMPAGES  \* Arabic  \* MERGEFORMAT </w:instrText>
                                </w: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fldChar w:fldCharType="separate"/>
                                </w:r>
                                <w:r w:rsidR="0071509D"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noProof/>
                                  </w:rPr>
                                  <w:t>12</w:t>
                                </w: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310314" w:rsidRPr="00333DEE" w14:paraId="4289924D" w14:textId="77777777">
                            <w:trPr>
                              <w:gridAfter w:val="1"/>
                              <w:wAfter w:w="11" w:type="dxa"/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7B858CD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Т.контр</w:t>
                                </w:r>
                                <w:proofErr w:type="spellEnd"/>
                                <w:proofErr w:type="gramEnd"/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  <w:p w14:paraId="16336F44" w14:textId="77777777" w:rsidR="00310314" w:rsidRPr="00333DEE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E403F6C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1CDE329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229055F7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63EB5CE" w14:textId="77777777" w:rsidR="00310314" w:rsidRPr="00333DEE" w:rsidRDefault="00310314">
                                <w:pPr>
                                  <w:pStyle w:val="3"/>
                                  <w:numPr>
                                    <w:ilvl w:val="2"/>
                                    <w:numId w:val="0"/>
                                  </w:numPr>
                                  <w:tabs>
                                    <w:tab w:val="num" w:pos="360"/>
                                  </w:tabs>
                                  <w:ind w:left="720"/>
                                  <w:rPr>
                                    <w:rFonts w:ascii="Times New Roman" w:hAns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5" w:type="dxa"/>
                                <w:gridSpan w:val="5"/>
                                <w:vMerge w:val="restart"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7ED167D7" w14:textId="77777777" w:rsidR="00310314" w:rsidRPr="00333DEE" w:rsidRDefault="00310314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  <w:tr w:rsidR="00310314" w:rsidRPr="00333DEE" w14:paraId="083C7E37" w14:textId="77777777">
                            <w:trPr>
                              <w:gridAfter w:val="1"/>
                              <w:wAfter w:w="11" w:type="dxa"/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32BE5CBB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Н.контр</w:t>
                                </w:r>
                                <w:proofErr w:type="spellEnd"/>
                                <w:proofErr w:type="gramEnd"/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BF833B8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BE5061E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6C28726E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6BAD561" w14:textId="77777777" w:rsidR="00310314" w:rsidRPr="00333DEE" w:rsidRDefault="00310314">
                                <w:pPr>
                                  <w:pStyle w:val="3"/>
                                  <w:numPr>
                                    <w:ilvl w:val="2"/>
                                    <w:numId w:val="0"/>
                                  </w:numPr>
                                  <w:tabs>
                                    <w:tab w:val="num" w:pos="360"/>
                                  </w:tabs>
                                  <w:ind w:left="720"/>
                                  <w:rPr>
                                    <w:rFonts w:ascii="Times New Roman" w:hAnsi="Times New Roman"/>
                                    <w:b w:val="0"/>
                                    <w:bCs w:val="0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5" w:type="dxa"/>
                                <w:gridSpan w:val="5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2898C7FA" w14:textId="77777777" w:rsidR="00310314" w:rsidRPr="00333DEE" w:rsidRDefault="00310314">
                                <w:pPr>
                                  <w:rPr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  <w:tr w:rsidR="00310314" w:rsidRPr="00333DEE" w14:paraId="671ADEA3" w14:textId="77777777">
                            <w:trPr>
                              <w:gridAfter w:val="1"/>
                              <w:wAfter w:w="11" w:type="dxa"/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8" w:space="0" w:color="auto"/>
                                  <w:left w:val="single" w:sz="6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3C2C6E5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Утвердил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8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3254FA89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11C2E38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8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3125C2A8" w14:textId="77777777" w:rsidR="00310314" w:rsidRPr="00333DEE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0A9763C" w14:textId="77777777" w:rsidR="00310314" w:rsidRPr="00333DEE" w:rsidRDefault="00310314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2835" w:type="dxa"/>
                                <w:gridSpan w:val="5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50299A8C" w14:textId="77777777" w:rsidR="00310314" w:rsidRPr="00333DEE" w:rsidRDefault="00310314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</w:tbl>
                        <w:p w14:paraId="0CDBF96C" w14:textId="77777777" w:rsidR="00310314" w:rsidRPr="00333DEE" w:rsidRDefault="0031031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E331D9E" id="Rectangle 11" o:spid="_x0000_s1030" style="position:absolute;left:0;text-align:left;margin-left:47.45pt;margin-top:638.75pt;width:533.75pt;height:181.6pt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" filled="f" stroked="f" strokecolor="white" strokeweight=".5pt">
              <v:stroke dashstyle="1 1"/>
              <v:textbox inset="1pt,1pt,1pt,1pt">
                <w:txbxContent>
                  <w:tbl>
                    <w:tblPr>
                      <w:tblW w:w="0" w:type="auto"/>
                      <w:tblInd w:w="142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403"/>
                      <w:gridCol w:w="567"/>
                      <w:gridCol w:w="1282"/>
                      <w:gridCol w:w="837"/>
                      <w:gridCol w:w="557"/>
                      <w:gridCol w:w="794"/>
                      <w:gridCol w:w="2948"/>
                      <w:gridCol w:w="165"/>
                      <w:gridCol w:w="283"/>
                      <w:gridCol w:w="284"/>
                      <w:gridCol w:w="284"/>
                      <w:gridCol w:w="964"/>
                      <w:gridCol w:w="1020"/>
                      <w:gridCol w:w="12"/>
                    </w:tblGrid>
                    <w:tr w:rsidR="00310314" w:rsidRPr="00333DEE" w14:paraId="02C95984" w14:textId="77777777">
                      <w:trPr>
                        <w:cantSplit/>
                        <w:trHeight w:hRule="exact" w:val="800"/>
                      </w:trPr>
                      <w:tc>
                        <w:tcPr>
                          <w:tcW w:w="3646" w:type="dxa"/>
                          <w:gridSpan w:val="5"/>
                          <w:vMerge w:val="restart"/>
                          <w:tcBorders>
                            <w:top w:val="nil"/>
                            <w:left w:val="nil"/>
                            <w:bottom w:val="single" w:sz="4" w:space="0" w:color="auto"/>
                            <w:right w:val="nil"/>
                          </w:tcBorders>
                        </w:tcPr>
                        <w:p w14:paraId="66604202" w14:textId="77777777" w:rsidR="00310314" w:rsidRPr="00333DEE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79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6" w:space="0" w:color="auto"/>
                          </w:tcBorders>
                        </w:tcPr>
                        <w:p w14:paraId="15D12D88" w14:textId="77777777" w:rsidR="00310314" w:rsidRPr="00333DEE" w:rsidRDefault="00310314">
                          <w:pPr>
                            <w:spacing w:before="6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2948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6" w:space="0" w:color="auto"/>
                          </w:tcBorders>
                        </w:tcPr>
                        <w:p w14:paraId="14CC75FA" w14:textId="77777777" w:rsidR="00310314" w:rsidRPr="00333DEE" w:rsidRDefault="00310314">
                          <w:pPr>
                            <w:spacing w:before="6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011" w:type="dxa"/>
                          <w:gridSpan w:val="7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4" w:space="0" w:color="auto"/>
                          </w:tcBorders>
                        </w:tcPr>
                        <w:p w14:paraId="02D6BACF" w14:textId="77777777" w:rsidR="00310314" w:rsidRPr="00333DEE" w:rsidRDefault="00310314">
                          <w:pPr>
                            <w:spacing w:before="6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310314" w:rsidRPr="00333DEE" w14:paraId="5F822B6E" w14:textId="77777777">
                      <w:trPr>
                        <w:cantSplit/>
                        <w:trHeight w:hRule="exact" w:val="460"/>
                      </w:trPr>
                      <w:tc>
                        <w:tcPr>
                          <w:tcW w:w="3646" w:type="dxa"/>
                          <w:gridSpan w:val="5"/>
                          <w:vMerge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017BC6EB" w14:textId="77777777" w:rsidR="00310314" w:rsidRPr="00333DEE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6753" w:type="dxa"/>
                          <w:gridSpan w:val="9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048AE50F" w14:textId="77777777" w:rsidR="00310314" w:rsidRPr="00333DEE" w:rsidRDefault="00310314">
                          <w:pPr>
                            <w:spacing w:before="6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310314" w:rsidRPr="00333DEE" w14:paraId="2B519D12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403" w:type="dxa"/>
                          <w:tcBorders>
                            <w:top w:val="single" w:sz="12" w:space="0" w:color="auto"/>
                            <w:left w:val="single" w:sz="6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FC91550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00435A02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32E0BE31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72ED31DE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09F1899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6753" w:type="dxa"/>
                          <w:gridSpan w:val="9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  <w:vAlign w:val="center"/>
                        </w:tcPr>
                        <w:p w14:paraId="427F5E4E" w14:textId="77777777" w:rsidR="00310314" w:rsidRPr="00333DEE" w:rsidRDefault="00310314" w:rsidP="009831AC">
                          <w:pPr>
                            <w:pStyle w:val="af9"/>
                            <w:spacing w:line="240" w:lineRule="auto"/>
                            <w:ind w:firstLine="0"/>
                            <w:jc w:val="center"/>
                            <w:rPr>
                              <w:b/>
                              <w:bCs/>
                              <w:i/>
                              <w:iCs/>
                            </w:rPr>
                          </w:pPr>
                          <w:r w:rsidRPr="00333DEE">
                            <w:rPr>
                              <w:b/>
                              <w:i/>
                            </w:rPr>
                            <w:fldChar w:fldCharType="begin"/>
                          </w:r>
                          <w:r w:rsidRPr="00333DEE">
                            <w:rPr>
                              <w:b/>
                              <w:i/>
                            </w:rPr>
                            <w:instrText xml:space="preserve"> DOCPROPERTY  ДокПЗ  \* MERGEFORMAT </w:instrText>
                          </w:r>
                          <w:r w:rsidRPr="00333DEE">
                            <w:rPr>
                              <w:b/>
                              <w:i/>
                            </w:rPr>
                            <w:fldChar w:fldCharType="separate"/>
                          </w:r>
                          <w:r w:rsidR="00386AF9" w:rsidRPr="00333DEE">
                            <w:rPr>
                              <w:b/>
                              <w:i/>
                            </w:rPr>
                            <w:t>ТСС.П2</w:t>
                          </w:r>
                          <w:r w:rsidRPr="00333DEE">
                            <w:rPr>
                              <w:b/>
                              <w:i/>
                            </w:rPr>
                            <w:fldChar w:fldCharType="end"/>
                          </w:r>
                        </w:p>
                      </w:tc>
                    </w:tr>
                    <w:tr w:rsidR="00310314" w:rsidRPr="00333DEE" w14:paraId="3125F372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403" w:type="dxa"/>
                          <w:tcBorders>
                            <w:top w:val="nil"/>
                            <w:left w:val="single" w:sz="6" w:space="0" w:color="auto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750380FF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nil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22789F17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nil"/>
                            <w:left w:val="nil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087BF0ED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nil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15D67716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nil"/>
                            <w:left w:val="nil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5FA3494D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6754" w:type="dxa"/>
                          <w:gridSpan w:val="9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164005A9" w14:textId="77777777" w:rsidR="00310314" w:rsidRPr="00333DEE" w:rsidRDefault="00310314">
                          <w:pPr>
                            <w:pStyle w:val="1"/>
                            <w:numPr>
                              <w:ilvl w:val="0"/>
                              <w:numId w:val="0"/>
                            </w:numPr>
                            <w:tabs>
                              <w:tab w:val="num" w:pos="360"/>
                            </w:tabs>
                            <w:ind w:left="432"/>
                            <w:rPr>
                              <w:rFonts w:ascii="Times New Roman" w:hAnsi="Times New Roman"/>
                              <w:i/>
                              <w:iCs/>
                            </w:rPr>
                          </w:pPr>
                        </w:p>
                      </w:tc>
                    </w:tr>
                    <w:tr w:rsidR="00310314" w:rsidRPr="00333DEE" w14:paraId="0AF7B14C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403" w:type="dxa"/>
                          <w:tcBorders>
                            <w:top w:val="single" w:sz="12" w:space="0" w:color="auto"/>
                            <w:left w:val="single" w:sz="6" w:space="0" w:color="auto"/>
                            <w:bottom w:val="nil"/>
                            <w:right w:val="nil"/>
                          </w:tcBorders>
                          <w:vAlign w:val="center"/>
                        </w:tcPr>
                        <w:p w14:paraId="17F92818" w14:textId="77777777" w:rsidR="00310314" w:rsidRPr="00333DEE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Изм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4C83E5BA" w14:textId="77777777" w:rsidR="00310314" w:rsidRPr="00333DEE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7B10F592" w14:textId="77777777" w:rsidR="00310314" w:rsidRPr="00333DEE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№ документа</w:t>
                          </w: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54A9DC8C" w14:textId="77777777" w:rsidR="00310314" w:rsidRPr="00333DEE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137EC01A" w14:textId="77777777" w:rsidR="00310314" w:rsidRPr="00333DEE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754" w:type="dxa"/>
                          <w:gridSpan w:val="9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009C65BD" w14:textId="77777777" w:rsidR="00310314" w:rsidRPr="00333DEE" w:rsidRDefault="00310314">
                          <w:pPr>
                            <w:spacing w:before="6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310314" w:rsidRPr="00333DEE" w14:paraId="50750303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12" w:space="0" w:color="auto"/>
                            <w:left w:val="single" w:sz="6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5B595579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Разработ</w:t>
                          </w:r>
                          <w:proofErr w:type="spellEnd"/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0D30F663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2A68F3A8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175836A5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2E351DC7" w14:textId="77777777" w:rsidR="00310314" w:rsidRPr="00333DEE" w:rsidRDefault="00310314">
                          <w:pPr>
                            <w:pStyle w:val="af9"/>
                            <w:spacing w:before="120" w:line="240" w:lineRule="auto"/>
                            <w:ind w:firstLine="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0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20"/>
                            </w:rPr>
                            <w:fldChar w:fldCharType="begin"/>
                          </w: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20"/>
                            </w:rPr>
                            <w:instrText xml:space="preserve"> DOCPROPERTY  НаимСистемыПолное  \* MERGEFORMAT </w:instrText>
                          </w: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20"/>
                            </w:rPr>
                            <w:fldChar w:fldCharType="separate"/>
                          </w:r>
                          <w:r w:rsidR="00386AF9" w:rsidRPr="00333DEE">
                            <w:rPr>
                              <w:b/>
                              <w:bCs/>
                              <w:i/>
                              <w:iCs/>
                              <w:sz w:val="20"/>
                            </w:rPr>
                            <w:t>АИС «Сеть складов»</w:t>
                          </w: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20"/>
                            </w:rPr>
                            <w:fldChar w:fldCharType="end"/>
                          </w:r>
                        </w:p>
                        <w:p w14:paraId="46C419DC" w14:textId="77777777" w:rsidR="00310314" w:rsidRPr="00333DEE" w:rsidRDefault="00310314">
                          <w:pPr>
                            <w:pStyle w:val="af9"/>
                            <w:spacing w:before="120" w:line="240" w:lineRule="auto"/>
                            <w:ind w:firstLine="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0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20"/>
                            </w:rPr>
                            <w:t>Пояснительная записка к техническому проекту</w:t>
                          </w:r>
                        </w:p>
                      </w:tc>
                      <w:tc>
                        <w:tcPr>
                          <w:tcW w:w="851" w:type="dxa"/>
                          <w:gridSpan w:val="3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6C20DA18" w14:textId="77777777" w:rsidR="00310314" w:rsidRPr="00333DEE" w:rsidRDefault="00310314">
                          <w:pPr>
                            <w:spacing w:before="60"/>
                            <w:jc w:val="center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Литера</w:t>
                          </w:r>
                        </w:p>
                      </w:tc>
                      <w:tc>
                        <w:tcPr>
                          <w:tcW w:w="96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435BCE5E" w14:textId="77777777" w:rsidR="00310314" w:rsidRPr="00333DEE" w:rsidRDefault="00310314">
                          <w:pPr>
                            <w:spacing w:before="60"/>
                            <w:jc w:val="center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032" w:type="dxa"/>
                          <w:gridSpan w:val="2"/>
                          <w:tcBorders>
                            <w:top w:val="single" w:sz="12" w:space="0" w:color="auto"/>
                            <w:left w:val="nil"/>
                            <w:bottom w:val="nil"/>
                            <w:right w:val="single" w:sz="4" w:space="0" w:color="auto"/>
                          </w:tcBorders>
                        </w:tcPr>
                        <w:p w14:paraId="3408CB89" w14:textId="77777777" w:rsidR="00310314" w:rsidRPr="00333DEE" w:rsidRDefault="00310314">
                          <w:pPr>
                            <w:spacing w:before="60"/>
                            <w:jc w:val="center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c>
                    </w:tr>
                    <w:tr w:rsidR="00310314" w:rsidRPr="00333DEE" w14:paraId="17A7B430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8" w:space="0" w:color="auto"/>
                            <w:left w:val="single" w:sz="6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3401656E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Проверил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8" w:space="0" w:color="auto"/>
                            <w:left w:val="nil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349CF08C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03C4FE8F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8" w:space="0" w:color="auto"/>
                            <w:left w:val="nil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3766634E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6DFC7961" w14:textId="77777777" w:rsidR="00310314" w:rsidRPr="00333DEE" w:rsidRDefault="00310314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283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09C97A79" w14:textId="77777777" w:rsidR="00310314" w:rsidRPr="00333DEE" w:rsidRDefault="00310314">
                          <w:pPr>
                            <w:jc w:val="center"/>
                          </w:pPr>
                          <w:r w:rsidRPr="00333DEE">
                            <w:t>М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16C2DBB" w14:textId="77777777" w:rsidR="00310314" w:rsidRPr="00333DEE" w:rsidRDefault="00310314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E231421" w14:textId="77777777" w:rsidR="00310314" w:rsidRPr="00333DEE" w:rsidRDefault="00310314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96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22C834D8" w14:textId="77777777" w:rsidR="00310314" w:rsidRPr="00333DEE" w:rsidRDefault="00310314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</w:rPr>
                          </w:pPr>
                          <w:r w:rsidRPr="00333DEE">
                            <w:rPr>
                              <w:rStyle w:val="ad"/>
                            </w:rPr>
                            <w:fldChar w:fldCharType="begin"/>
                          </w:r>
                          <w:r w:rsidRPr="00333DEE">
                            <w:rPr>
                              <w:rStyle w:val="ad"/>
                            </w:rPr>
                            <w:instrText xml:space="preserve"> PAGE </w:instrText>
                          </w:r>
                          <w:r w:rsidRPr="00333DEE">
                            <w:rPr>
                              <w:rStyle w:val="ad"/>
                            </w:rPr>
                            <w:fldChar w:fldCharType="separate"/>
                          </w:r>
                          <w:r w:rsidR="0071509D" w:rsidRPr="00333DEE">
                            <w:rPr>
                              <w:rStyle w:val="ad"/>
                              <w:noProof/>
                            </w:rPr>
                            <w:t>3</w:t>
                          </w:r>
                          <w:r w:rsidRPr="00333DEE"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1032" w:type="dxa"/>
                          <w:gridSpan w:val="2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single" w:sz="4" w:space="0" w:color="auto"/>
                          </w:tcBorders>
                        </w:tcPr>
                        <w:p w14:paraId="75A009DF" w14:textId="77777777" w:rsidR="00310314" w:rsidRPr="00333DEE" w:rsidRDefault="00310314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</w:rPr>
                            <w:fldChar w:fldCharType="begin"/>
                          </w:r>
                          <w:r w:rsidRPr="00333DEE">
                            <w:rPr>
                              <w:b/>
                              <w:bCs/>
                              <w:i/>
                              <w:iCs/>
                            </w:rPr>
                            <w:instrText xml:space="preserve"> NUMPAGES  \* Arabic  \* MERGEFORMAT </w:instrText>
                          </w:r>
                          <w:r w:rsidRPr="00333DEE">
                            <w:rPr>
                              <w:b/>
                              <w:bCs/>
                              <w:i/>
                              <w:iCs/>
                            </w:rPr>
                            <w:fldChar w:fldCharType="separate"/>
                          </w:r>
                          <w:r w:rsidR="0071509D" w:rsidRPr="00333DEE">
                            <w:rPr>
                              <w:b/>
                              <w:bCs/>
                              <w:i/>
                              <w:iCs/>
                              <w:noProof/>
                            </w:rPr>
                            <w:t>12</w:t>
                          </w:r>
                          <w:r w:rsidRPr="00333DEE">
                            <w:rPr>
                              <w:b/>
                              <w:bCs/>
                              <w:i/>
                              <w:iCs/>
                            </w:rPr>
                            <w:fldChar w:fldCharType="end"/>
                          </w:r>
                        </w:p>
                      </w:tc>
                    </w:tr>
                    <w:tr w:rsidR="00310314" w:rsidRPr="00333DEE" w14:paraId="4289924D" w14:textId="77777777">
                      <w:trPr>
                        <w:gridAfter w:val="1"/>
                        <w:wAfter w:w="11" w:type="dxa"/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6" w:space="0" w:color="auto"/>
                            <w:left w:val="single" w:sz="6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17B858CD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Т.контр</w:t>
                          </w:r>
                          <w:proofErr w:type="spellEnd"/>
                          <w:proofErr w:type="gramEnd"/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16336F44" w14:textId="77777777" w:rsidR="00310314" w:rsidRPr="00333DEE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4E403F6C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11CDE329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229055F7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163EB5CE" w14:textId="77777777" w:rsidR="00310314" w:rsidRPr="00333DEE" w:rsidRDefault="00310314">
                          <w:pPr>
                            <w:pStyle w:val="3"/>
                            <w:numPr>
                              <w:ilvl w:val="2"/>
                              <w:numId w:val="0"/>
                            </w:numPr>
                            <w:tabs>
                              <w:tab w:val="num" w:pos="360"/>
                            </w:tabs>
                            <w:ind w:left="720"/>
                            <w:rPr>
                              <w:rFonts w:ascii="Times New Roman" w:hAnsi="Times New Roman"/>
                            </w:rPr>
                          </w:pPr>
                        </w:p>
                      </w:tc>
                      <w:tc>
                        <w:tcPr>
                          <w:tcW w:w="2835" w:type="dxa"/>
                          <w:gridSpan w:val="5"/>
                          <w:vMerge w:val="restart"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  <w:vAlign w:val="center"/>
                        </w:tcPr>
                        <w:p w14:paraId="7ED167D7" w14:textId="77777777" w:rsidR="00310314" w:rsidRPr="00333DEE" w:rsidRDefault="00310314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  <w:tr w:rsidR="00310314" w:rsidRPr="00333DEE" w14:paraId="083C7E37" w14:textId="77777777">
                      <w:trPr>
                        <w:gridAfter w:val="1"/>
                        <w:wAfter w:w="11" w:type="dxa"/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6" w:space="0" w:color="auto"/>
                            <w:left w:val="single" w:sz="6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32BE5CBB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4BF833B8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0BE5061E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6C28726E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66BAD561" w14:textId="77777777" w:rsidR="00310314" w:rsidRPr="00333DEE" w:rsidRDefault="00310314">
                          <w:pPr>
                            <w:pStyle w:val="3"/>
                            <w:numPr>
                              <w:ilvl w:val="2"/>
                              <w:numId w:val="0"/>
                            </w:numPr>
                            <w:tabs>
                              <w:tab w:val="num" w:pos="360"/>
                            </w:tabs>
                            <w:ind w:left="720"/>
                            <w:rPr>
                              <w:rFonts w:ascii="Times New Roman" w:hAnsi="Times New Roman"/>
                              <w:b w:val="0"/>
                              <w:bCs w:val="0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835" w:type="dxa"/>
                          <w:gridSpan w:val="5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2898C7FA" w14:textId="77777777" w:rsidR="00310314" w:rsidRPr="00333DEE" w:rsidRDefault="00310314">
                          <w:pPr>
                            <w:rPr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  <w:tr w:rsidR="00310314" w:rsidRPr="00333DEE" w14:paraId="671ADEA3" w14:textId="77777777">
                      <w:trPr>
                        <w:gridAfter w:val="1"/>
                        <w:wAfter w:w="11" w:type="dxa"/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8" w:space="0" w:color="auto"/>
                            <w:left w:val="single" w:sz="6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13C2C6E5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Утвердил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8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3254FA89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8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011C2E38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8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3125C2A8" w14:textId="77777777" w:rsidR="00310314" w:rsidRPr="00333DEE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10A9763C" w14:textId="77777777" w:rsidR="00310314" w:rsidRPr="00333DEE" w:rsidRDefault="00310314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2835" w:type="dxa"/>
                          <w:gridSpan w:val="5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50299A8C" w14:textId="77777777" w:rsidR="00310314" w:rsidRPr="00333DEE" w:rsidRDefault="00310314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</w:tbl>
                  <w:p w14:paraId="0CDBF96C" w14:textId="77777777" w:rsidR="00310314" w:rsidRPr="00333DEE" w:rsidRDefault="00310314"/>
                </w:txbxContent>
              </v:textbox>
              <w10:wrap anchorx="page" anchory="page"/>
            </v:rect>
          </w:pict>
        </mc:Fallback>
      </mc:AlternateContent>
    </w:r>
    <w:r w:rsidRPr="00333DEE">
      <w:rPr>
        <w:noProof/>
        <w:sz w:val="20"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066EC2AD" wp14:editId="622F1839">
              <wp:simplePos x="0" y="0"/>
              <wp:positionH relativeFrom="column">
                <wp:posOffset>-641985</wp:posOffset>
              </wp:positionH>
              <wp:positionV relativeFrom="paragraph">
                <wp:posOffset>-3218815</wp:posOffset>
              </wp:positionV>
              <wp:extent cx="394970" cy="5465445"/>
              <wp:effectExtent l="0" t="635" r="0" b="1270"/>
              <wp:wrapNone/>
              <wp:docPr id="19" name="Rectangl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4970" cy="546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5" w:type="dxa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284"/>
                          </w:tblGrid>
                          <w:tr w:rsidR="00310314" w:rsidRPr="00333DEE" w14:paraId="5AB208C0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35942D4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2657E7C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:rsidRPr="00333DEE" w14:paraId="797E149A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B06A64E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Инв. № </w:t>
                                </w:r>
                                <w:proofErr w:type="spellStart"/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дубл</w:t>
                                </w:r>
                                <w:proofErr w:type="spellEnd"/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9270881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:rsidRPr="00333DEE" w14:paraId="01694742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4E94CAE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Взам</w:t>
                                </w:r>
                                <w:proofErr w:type="spellEnd"/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52FAF6A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:rsidRPr="00333DEE" w14:paraId="516285E7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EDF68F9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BCAE291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:rsidRPr="00333DEE" w14:paraId="10ABF648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BB7D5B8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68ED5C6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013EA78" w14:textId="77777777" w:rsidR="00310314" w:rsidRPr="00333DEE" w:rsidRDefault="00310314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6EC2AD" id="Rectangle 9" o:spid="_x0000_s1031" style="position:absolute;left:0;text-align:left;margin-left:-50.55pt;margin-top:-253.45pt;width:31.1pt;height:430.3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" filled="f" stroked="f" strokecolor="white" strokeweight="1pt">
              <v:textbox inset="1pt,1pt,1pt,1pt">
                <w:txbxContent>
                  <w:tbl>
                    <w:tblPr>
                      <w:tblW w:w="0" w:type="auto"/>
                      <w:tblInd w:w="15" w:type="dxa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284"/>
                    </w:tblGrid>
                    <w:tr w:rsidR="00310314" w:rsidRPr="00333DEE" w14:paraId="5AB208C0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035942D4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2657E7C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:rsidRPr="00333DEE" w14:paraId="797E149A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B06A64E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Инв. № </w:t>
                          </w:r>
                          <w:proofErr w:type="spellStart"/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дубл</w:t>
                          </w:r>
                          <w:proofErr w:type="spellEnd"/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49270881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:rsidRPr="00333DEE" w14:paraId="01694742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4E94CAE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proofErr w:type="spellStart"/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Взам</w:t>
                          </w:r>
                          <w:proofErr w:type="spellEnd"/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52FAF6A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:rsidRPr="00333DEE" w14:paraId="516285E7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EDF68F9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BCAE291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:rsidRPr="00333DEE" w14:paraId="10ABF648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4BB7D5B8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668ED5C6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3013EA78" w14:textId="77777777" w:rsidR="00310314" w:rsidRPr="00333DEE" w:rsidRDefault="00310314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A32616" w14:textId="77777777" w:rsidR="00310314" w:rsidRDefault="00025F0C">
    <w:pPr>
      <w:pStyle w:val="af8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FB6095E" wp14:editId="75923848">
              <wp:simplePos x="0" y="0"/>
              <wp:positionH relativeFrom="column">
                <wp:posOffset>-209550</wp:posOffset>
              </wp:positionH>
              <wp:positionV relativeFrom="paragraph">
                <wp:posOffset>279400</wp:posOffset>
              </wp:positionV>
              <wp:extent cx="1341755" cy="156845"/>
              <wp:effectExtent l="0" t="3175" r="1270" b="1905"/>
              <wp:wrapNone/>
              <wp:docPr id="13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175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9521426" w14:textId="77777777" w:rsidR="00310314" w:rsidRDefault="00310314">
                          <w:pPr>
                            <w:spacing w:before="6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Форма 2 ГОСТ 2.104-68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B6095E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34" type="#_x0000_t202" style="position:absolute;left:0;text-align:left;margin-left:-16.5pt;margin-top:22pt;width:105.65pt;height:12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" filled="f" stroked="f">
              <v:textbox inset="0,0,0,0">
                <w:txbxContent>
                  <w:p w14:paraId="79521426" w14:textId="77777777" w:rsidR="00310314" w:rsidRDefault="00310314">
                    <w:pPr>
                      <w:spacing w:before="6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Форма 2 ГОСТ 2.104-68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58619E5" wp14:editId="049C23DD">
              <wp:simplePos x="0" y="0"/>
              <wp:positionH relativeFrom="column">
                <wp:posOffset>5370830</wp:posOffset>
              </wp:positionH>
              <wp:positionV relativeFrom="page">
                <wp:posOffset>10531475</wp:posOffset>
              </wp:positionV>
              <wp:extent cx="651510" cy="156845"/>
              <wp:effectExtent l="0" t="0" r="0" b="0"/>
              <wp:wrapNone/>
              <wp:docPr id="12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1510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9CAA6E4" w14:textId="77777777" w:rsidR="00310314" w:rsidRDefault="00310314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Формат А4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8619E5" id="Text Box 17" o:spid="_x0000_s1035" type="#_x0000_t202" style="position:absolute;left:0;text-align:left;margin-left:422.9pt;margin-top:829.25pt;width:51.3pt;height:12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" filled="f" stroked="f">
              <v:textbox inset="0,0,0,0">
                <w:txbxContent>
                  <w:p w14:paraId="79CAA6E4" w14:textId="77777777" w:rsidR="00310314" w:rsidRDefault="00310314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Формат А4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187534" wp14:editId="46553444">
              <wp:simplePos x="0" y="0"/>
              <wp:positionH relativeFrom="page">
                <wp:posOffset>594360</wp:posOffset>
              </wp:positionH>
              <wp:positionV relativeFrom="page">
                <wp:posOffset>8101330</wp:posOffset>
              </wp:positionV>
              <wp:extent cx="6778625" cy="2306320"/>
              <wp:effectExtent l="3810" t="0" r="0" b="3175"/>
              <wp:wrapNone/>
              <wp:docPr id="11" name="Rectangl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78625" cy="2306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FFFFFF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42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03"/>
                            <w:gridCol w:w="567"/>
                            <w:gridCol w:w="1282"/>
                            <w:gridCol w:w="837"/>
                            <w:gridCol w:w="557"/>
                            <w:gridCol w:w="794"/>
                            <w:gridCol w:w="2948"/>
                            <w:gridCol w:w="165"/>
                            <w:gridCol w:w="283"/>
                            <w:gridCol w:w="284"/>
                            <w:gridCol w:w="284"/>
                            <w:gridCol w:w="964"/>
                            <w:gridCol w:w="1020"/>
                            <w:gridCol w:w="12"/>
                          </w:tblGrid>
                          <w:tr w:rsidR="00310314" w14:paraId="0B7329E4" w14:textId="77777777">
                            <w:trPr>
                              <w:cantSplit/>
                              <w:trHeight w:hRule="exact" w:val="800"/>
                            </w:trPr>
                            <w:tc>
                              <w:tcPr>
                                <w:tcW w:w="3646" w:type="dxa"/>
                                <w:gridSpan w:val="5"/>
                                <w:vMerge w:val="restart"/>
                                <w:tcBorders>
                                  <w:top w:val="nil"/>
                                  <w:left w:val="nil"/>
                                  <w:bottom w:val="single" w:sz="4" w:space="0" w:color="auto"/>
                                  <w:right w:val="nil"/>
                                </w:tcBorders>
                              </w:tcPr>
                              <w:p w14:paraId="0ED0412D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9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6" w:space="0" w:color="auto"/>
                                </w:tcBorders>
                              </w:tcPr>
                              <w:p w14:paraId="66611351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8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6" w:space="0" w:color="auto"/>
                                </w:tcBorders>
                              </w:tcPr>
                              <w:p w14:paraId="352EFE91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011" w:type="dxa"/>
                                <w:gridSpan w:val="7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4" w:space="0" w:color="auto"/>
                                </w:tcBorders>
                              </w:tcPr>
                              <w:p w14:paraId="66E8C8FB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310314" w14:paraId="37D4F41F" w14:textId="77777777">
                            <w:trPr>
                              <w:cantSplit/>
                              <w:trHeight w:hRule="exact" w:val="460"/>
                            </w:trPr>
                            <w:tc>
                              <w:tcPr>
                                <w:tcW w:w="3646" w:type="dxa"/>
                                <w:gridSpan w:val="5"/>
                                <w:vMerge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C1AC819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3" w:type="dxa"/>
                                <w:gridSpan w:val="9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0A7B50BC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310314" w14:paraId="2220CB57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12" w:space="0" w:color="auto"/>
                                  <w:left w:val="single" w:sz="6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FA60919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FB7FAFF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024C64D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DD8649E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198E9ED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3" w:type="dxa"/>
                                <w:gridSpan w:val="9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6252EB7B" w14:textId="77777777" w:rsidR="00310314" w:rsidRDefault="00310314">
                                <w:pPr>
                                  <w:pStyle w:val="af9"/>
                                  <w:ind w:firstLine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310314" w14:paraId="0688D235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03" w:type="dxa"/>
                                <w:tcBorders>
                                  <w:top w:val="nil"/>
                                  <w:left w:val="single" w:sz="6" w:space="0" w:color="auto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F259EFF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nil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1518709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nil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6FB63B69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nil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3D120E80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nil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8C318F1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4" w:type="dxa"/>
                                <w:gridSpan w:val="9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6FA0CA96" w14:textId="77777777" w:rsidR="00310314" w:rsidRDefault="00310314">
                                <w:pPr>
                                  <w:pStyle w:val="1"/>
                                  <w:numPr>
                                    <w:ilvl w:val="0"/>
                                    <w:numId w:val="0"/>
                                  </w:numPr>
                                  <w:tabs>
                                    <w:tab w:val="num" w:pos="360"/>
                                  </w:tabs>
                                  <w:ind w:left="432"/>
                                  <w:rPr>
                                    <w:i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310314" w14:paraId="68C764ED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12" w:space="0" w:color="auto"/>
                                  <w:left w:val="single" w:sz="6" w:space="0" w:color="auto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9F4FC84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Изм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68835CF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2852895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№ документа</w:t>
                                </w: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972A291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0DD33E44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754" w:type="dxa"/>
                                <w:gridSpan w:val="9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7C0862E8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310314" w14:paraId="101ADC98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12" w:space="0" w:color="auto"/>
                                  <w:left w:val="single" w:sz="6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477C1AC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Разработ</w:t>
                                </w:r>
                                <w:proofErr w:type="spellEnd"/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14DBAB3" w14:textId="77777777" w:rsidR="00310314" w:rsidRDefault="00310314">
                                <w:pPr>
                                  <w:spacing w:before="40"/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E004F59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CF0FFDE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494CF20" w14:textId="77777777" w:rsidR="00310314" w:rsidRDefault="00310314">
                                <w:pPr>
                                  <w:pStyle w:val="af9"/>
                                  <w:ind w:firstLine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</w:p>
                              <w:p w14:paraId="6BDAD28B" w14:textId="77777777" w:rsidR="00310314" w:rsidRDefault="00310314">
                                <w:pPr>
                                  <w:pStyle w:val="af9"/>
                                  <w:spacing w:before="120"/>
                                  <w:ind w:firstLine="0"/>
                                  <w:jc w:val="center"/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</w:rPr>
                                  <w:t>Название документа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gridSpan w:val="3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4CC091E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Литера</w:t>
                                </w:r>
                              </w:p>
                            </w:tc>
                            <w:tc>
                              <w:tcPr>
                                <w:tcW w:w="96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86B005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032" w:type="dxa"/>
                                <w:gridSpan w:val="2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641B8DC6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310314" w14:paraId="42B596D7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8" w:space="0" w:color="auto"/>
                                  <w:left w:val="single" w:sz="6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18D69C4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Проверил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8" w:space="0" w:color="auto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91F6708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24C08E3A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8" w:space="0" w:color="auto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A1D0544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65FAC0A" w14:textId="77777777" w:rsidR="00310314" w:rsidRDefault="00310314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283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6F57C728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5804D55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76237CD5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6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4A78F81B" w14:textId="77777777" w:rsidR="00310314" w:rsidRDefault="0031031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Style w:val="ad"/>
                                  </w:rPr>
                                  <w:fldChar w:fldCharType="begin"/>
                                </w:r>
                                <w:r>
                                  <w:rPr>
                                    <w:rStyle w:val="ad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Style w:val="ad"/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ad"/>
                                    <w:noProof/>
                                  </w:rPr>
                                  <w:t>2</w:t>
                                </w:r>
                                <w:r>
                                  <w:rPr>
                                    <w:rStyle w:val="ad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1032" w:type="dxa"/>
                                <w:gridSpan w:val="2"/>
                                <w:tcBorders>
                                  <w:top w:val="single" w:sz="12" w:space="0" w:color="auto"/>
                                  <w:left w:val="nil"/>
                                  <w:bottom w:val="single" w:sz="12" w:space="0" w:color="auto"/>
                                  <w:right w:val="single" w:sz="4" w:space="0" w:color="auto"/>
                                </w:tcBorders>
                              </w:tcPr>
                              <w:p w14:paraId="1DD3000C" w14:textId="77777777" w:rsidR="00310314" w:rsidRDefault="0031031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310314" w14:paraId="0D615C11" w14:textId="77777777">
                            <w:trPr>
                              <w:gridAfter w:val="1"/>
                              <w:wAfter w:w="11" w:type="dxa"/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4B687EB6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Т.контр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  <w:p w14:paraId="02D1E656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497E1907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5930CB2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755AC966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6ED4BDC" w14:textId="77777777" w:rsidR="00310314" w:rsidRDefault="00310314">
                                <w:pPr>
                                  <w:pStyle w:val="3"/>
                                  <w:numPr>
                                    <w:ilvl w:val="2"/>
                                    <w:numId w:val="0"/>
                                  </w:numPr>
                                  <w:tabs>
                                    <w:tab w:val="num" w:pos="360"/>
                                  </w:tabs>
                                  <w:ind w:left="720"/>
                                </w:pPr>
                              </w:p>
                            </w:tc>
                            <w:tc>
                              <w:tcPr>
                                <w:tcW w:w="2835" w:type="dxa"/>
                                <w:gridSpan w:val="5"/>
                                <w:vMerge w:val="restart"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48840FDD" w14:textId="77777777" w:rsidR="00310314" w:rsidRDefault="00310314">
                                <w:pPr>
                                  <w:rPr>
                                    <w:rFonts w:ascii="Arial CYR" w:hAnsi="Arial CYR" w:cs="Arial CYR"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  <w:tr w:rsidR="00310314" w14:paraId="43B0F15C" w14:textId="77777777">
                            <w:trPr>
                              <w:gridAfter w:val="1"/>
                              <w:wAfter w:w="11" w:type="dxa"/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6" w:space="0" w:color="auto"/>
                                  <w:left w:val="single" w:sz="6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6B15B64A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proofErr w:type="spellStart"/>
                                <w:proofErr w:type="gramStart"/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Н.контр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3AFF24FA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693A5A78" w14:textId="77777777" w:rsidR="00310314" w:rsidRDefault="00310314">
                                <w:pPr>
                                  <w:spacing w:before="40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7EAD8AA7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AD196F" w14:textId="77777777" w:rsidR="00310314" w:rsidRDefault="00310314">
                                <w:pPr>
                                  <w:pStyle w:val="3"/>
                                  <w:numPr>
                                    <w:ilvl w:val="2"/>
                                    <w:numId w:val="0"/>
                                  </w:numPr>
                                  <w:tabs>
                                    <w:tab w:val="num" w:pos="360"/>
                                  </w:tabs>
                                  <w:ind w:left="720"/>
                                  <w:rPr>
                                    <w:rFonts w:cs="Arial"/>
                                    <w:b w:val="0"/>
                                    <w:bCs w:val="0"/>
                                    <w:sz w:val="22"/>
                                    <w:szCs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5" w:type="dxa"/>
                                <w:gridSpan w:val="5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25B59F67" w14:textId="77777777" w:rsidR="00310314" w:rsidRDefault="00310314">
                                <w:pPr>
                                  <w:rPr>
                                    <w:rFonts w:ascii="Arial CYR" w:hAnsi="Arial CYR" w:cs="Arial CYR"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  <w:tr w:rsidR="00310314" w14:paraId="0AD10C72" w14:textId="77777777">
                            <w:trPr>
                              <w:gridAfter w:val="1"/>
                              <w:wAfter w:w="11" w:type="dxa"/>
                              <w:cantSplit/>
                              <w:trHeight w:hRule="exact" w:val="284"/>
                            </w:trPr>
                            <w:tc>
                              <w:tcPr>
                                <w:tcW w:w="970" w:type="dxa"/>
                                <w:gridSpan w:val="2"/>
                                <w:tcBorders>
                                  <w:top w:val="single" w:sz="8" w:space="0" w:color="auto"/>
                                  <w:left w:val="single" w:sz="6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6282013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Утвердил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8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7C6367F1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8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0C979040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8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2D8598EE" w14:textId="77777777" w:rsidR="00310314" w:rsidRDefault="00310314">
                                <w:pPr>
                                  <w:spacing w:before="40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07" w:type="dxa"/>
                                <w:gridSpan w:val="3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948A658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5" w:type="dxa"/>
                                <w:gridSpan w:val="5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4" w:space="0" w:color="auto"/>
                                </w:tcBorders>
                              </w:tcPr>
                              <w:p w14:paraId="73226D89" w14:textId="77777777" w:rsidR="00310314" w:rsidRDefault="00310314">
                                <w:pPr>
                                  <w:jc w:val="center"/>
                                  <w:rPr>
                                    <w:rFonts w:ascii="Arial CYR" w:hAnsi="Arial CYR" w:cs="Arial CYR"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</w:tbl>
                        <w:p w14:paraId="10D725A4" w14:textId="77777777" w:rsidR="00310314" w:rsidRDefault="00310314">
                          <w:pPr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187534" id="Rectangle 16" o:spid="_x0000_s1036" style="position:absolute;left:0;text-align:left;margin-left:46.8pt;margin-top:637.9pt;width:533.75pt;height:181.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" filled="f" stroked="f" strokecolor="white" strokeweight=".5pt">
              <v:stroke dashstyle="1 1"/>
              <v:textbox inset="1pt,1pt,1pt,1pt">
                <w:txbxContent>
                  <w:tbl>
                    <w:tblPr>
                      <w:tblW w:w="0" w:type="auto"/>
                      <w:tblInd w:w="142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403"/>
                      <w:gridCol w:w="567"/>
                      <w:gridCol w:w="1282"/>
                      <w:gridCol w:w="837"/>
                      <w:gridCol w:w="557"/>
                      <w:gridCol w:w="794"/>
                      <w:gridCol w:w="2948"/>
                      <w:gridCol w:w="165"/>
                      <w:gridCol w:w="283"/>
                      <w:gridCol w:w="284"/>
                      <w:gridCol w:w="284"/>
                      <w:gridCol w:w="964"/>
                      <w:gridCol w:w="1020"/>
                      <w:gridCol w:w="12"/>
                    </w:tblGrid>
                    <w:tr w:rsidR="00310314" w14:paraId="0B7329E4" w14:textId="77777777">
                      <w:trPr>
                        <w:cantSplit/>
                        <w:trHeight w:hRule="exact" w:val="800"/>
                      </w:trPr>
                      <w:tc>
                        <w:tcPr>
                          <w:tcW w:w="3646" w:type="dxa"/>
                          <w:gridSpan w:val="5"/>
                          <w:vMerge w:val="restart"/>
                          <w:tcBorders>
                            <w:top w:val="nil"/>
                            <w:left w:val="nil"/>
                            <w:bottom w:val="single" w:sz="4" w:space="0" w:color="auto"/>
                            <w:right w:val="nil"/>
                          </w:tcBorders>
                        </w:tcPr>
                        <w:p w14:paraId="0ED0412D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79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6" w:space="0" w:color="auto"/>
                          </w:tcBorders>
                        </w:tcPr>
                        <w:p w14:paraId="66611351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2948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6" w:space="0" w:color="auto"/>
                          </w:tcBorders>
                        </w:tcPr>
                        <w:p w14:paraId="352EFE91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  <w:tc>
                        <w:tcPr>
                          <w:tcW w:w="3011" w:type="dxa"/>
                          <w:gridSpan w:val="7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4" w:space="0" w:color="auto"/>
                          </w:tcBorders>
                        </w:tcPr>
                        <w:p w14:paraId="66E8C8FB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310314" w14:paraId="37D4F41F" w14:textId="77777777">
                      <w:trPr>
                        <w:cantSplit/>
                        <w:trHeight w:hRule="exact" w:val="460"/>
                      </w:trPr>
                      <w:tc>
                        <w:tcPr>
                          <w:tcW w:w="3646" w:type="dxa"/>
                          <w:gridSpan w:val="5"/>
                          <w:vMerge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5C1AC819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6753" w:type="dxa"/>
                          <w:gridSpan w:val="9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0A7B50BC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310314" w14:paraId="2220CB57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403" w:type="dxa"/>
                          <w:tcBorders>
                            <w:top w:val="single" w:sz="12" w:space="0" w:color="auto"/>
                            <w:left w:val="single" w:sz="6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FA60919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1FB7FAFF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7024C64D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4DD8649E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198E9ED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6753" w:type="dxa"/>
                          <w:gridSpan w:val="9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  <w:vAlign w:val="center"/>
                        </w:tcPr>
                        <w:p w14:paraId="6252EB7B" w14:textId="77777777" w:rsidR="00310314" w:rsidRDefault="00310314">
                          <w:pPr>
                            <w:pStyle w:val="af9"/>
                            <w:ind w:firstLine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</w:rPr>
                          </w:pPr>
                        </w:p>
                      </w:tc>
                    </w:tr>
                    <w:tr w:rsidR="00310314" w14:paraId="0688D235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403" w:type="dxa"/>
                          <w:tcBorders>
                            <w:top w:val="nil"/>
                            <w:left w:val="single" w:sz="6" w:space="0" w:color="auto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5F259EFF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nil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41518709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nil"/>
                            <w:left w:val="nil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6FB63B69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nil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3D120E80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nil"/>
                            <w:left w:val="nil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78C318F1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6754" w:type="dxa"/>
                          <w:gridSpan w:val="9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6FA0CA96" w14:textId="77777777" w:rsidR="00310314" w:rsidRDefault="00310314">
                          <w:pPr>
                            <w:pStyle w:val="1"/>
                            <w:numPr>
                              <w:ilvl w:val="0"/>
                              <w:numId w:val="0"/>
                            </w:numPr>
                            <w:tabs>
                              <w:tab w:val="num" w:pos="360"/>
                            </w:tabs>
                            <w:ind w:left="432"/>
                            <w:rPr>
                              <w:i/>
                              <w:iCs/>
                            </w:rPr>
                          </w:pPr>
                        </w:p>
                      </w:tc>
                    </w:tr>
                    <w:tr w:rsidR="00310314" w14:paraId="68C764ED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403" w:type="dxa"/>
                          <w:tcBorders>
                            <w:top w:val="single" w:sz="12" w:space="0" w:color="auto"/>
                            <w:left w:val="single" w:sz="6" w:space="0" w:color="auto"/>
                            <w:bottom w:val="nil"/>
                            <w:right w:val="nil"/>
                          </w:tcBorders>
                          <w:vAlign w:val="center"/>
                        </w:tcPr>
                        <w:p w14:paraId="49F4FC84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Изм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568835CF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42852895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№ документа</w:t>
                          </w: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0972A291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0DD33E44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754" w:type="dxa"/>
                          <w:gridSpan w:val="9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7C0862E8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310314" w14:paraId="101ADC98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12" w:space="0" w:color="auto"/>
                            <w:left w:val="single" w:sz="6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4477C1AC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Разработ</w:t>
                          </w:r>
                          <w:proofErr w:type="spellEnd"/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414DBAB3" w14:textId="77777777" w:rsidR="00310314" w:rsidRDefault="00310314">
                          <w:pPr>
                            <w:spacing w:before="40"/>
                            <w:rPr>
                              <w:b/>
                              <w:bCs/>
                              <w:i/>
                              <w:iCs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5E004F59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4CF0FFDE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5494CF20" w14:textId="77777777" w:rsidR="00310314" w:rsidRDefault="00310314">
                          <w:pPr>
                            <w:pStyle w:val="af9"/>
                            <w:ind w:firstLine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</w:rPr>
                          </w:pPr>
                        </w:p>
                        <w:p w14:paraId="6BDAD28B" w14:textId="77777777" w:rsidR="00310314" w:rsidRDefault="00310314">
                          <w:pPr>
                            <w:pStyle w:val="af9"/>
                            <w:spacing w:before="120"/>
                            <w:ind w:firstLine="0"/>
                            <w:jc w:val="center"/>
                          </w:pPr>
                          <w:r>
                            <w:rPr>
                              <w:rFonts w:ascii="Arial" w:hAnsi="Arial" w:cs="Arial"/>
                              <w:i/>
                              <w:iCs/>
                            </w:rPr>
                            <w:t>Название документа</w:t>
                          </w:r>
                        </w:p>
                      </w:tc>
                      <w:tc>
                        <w:tcPr>
                          <w:tcW w:w="851" w:type="dxa"/>
                          <w:gridSpan w:val="3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44CC091E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Литера</w:t>
                          </w:r>
                        </w:p>
                      </w:tc>
                      <w:tc>
                        <w:tcPr>
                          <w:tcW w:w="96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6286B005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032" w:type="dxa"/>
                          <w:gridSpan w:val="2"/>
                          <w:tcBorders>
                            <w:top w:val="single" w:sz="12" w:space="0" w:color="auto"/>
                            <w:left w:val="nil"/>
                            <w:bottom w:val="nil"/>
                            <w:right w:val="single" w:sz="4" w:space="0" w:color="auto"/>
                          </w:tcBorders>
                        </w:tcPr>
                        <w:p w14:paraId="641B8DC6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Листов</w:t>
                          </w:r>
                        </w:p>
                      </w:tc>
                    </w:tr>
                    <w:tr w:rsidR="00310314" w14:paraId="42B596D7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8" w:space="0" w:color="auto"/>
                            <w:left w:val="single" w:sz="6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718D69C4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Проверил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8" w:space="0" w:color="auto"/>
                            <w:left w:val="nil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591F6708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8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  <w:vAlign w:val="center"/>
                        </w:tcPr>
                        <w:p w14:paraId="24C08E3A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8" w:space="0" w:color="auto"/>
                            <w:left w:val="nil"/>
                            <w:bottom w:val="single" w:sz="6" w:space="0" w:color="auto"/>
                            <w:right w:val="nil"/>
                          </w:tcBorders>
                          <w:vAlign w:val="center"/>
                        </w:tcPr>
                        <w:p w14:paraId="0A1D0544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165FAC0A" w14:textId="77777777" w:rsidR="00310314" w:rsidRDefault="00310314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283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6F57C728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5804D55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76237CD5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c>
                      <w:tc>
                        <w:tcPr>
                          <w:tcW w:w="96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4A78F81B" w14:textId="77777777" w:rsidR="00310314" w:rsidRDefault="0031031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</w:rPr>
                          </w:pPr>
                          <w:r>
                            <w:rPr>
                              <w:rStyle w:val="ad"/>
                            </w:rPr>
                            <w:fldChar w:fldCharType="begin"/>
                          </w:r>
                          <w:r>
                            <w:rPr>
                              <w:rStyle w:val="ad"/>
                            </w:rPr>
                            <w:instrText xml:space="preserve"> PAGE </w:instrText>
                          </w:r>
                          <w:r>
                            <w:rPr>
                              <w:rStyle w:val="ad"/>
                            </w:rPr>
                            <w:fldChar w:fldCharType="separate"/>
                          </w:r>
                          <w:r>
                            <w:rPr>
                              <w:rStyle w:val="ad"/>
                              <w:noProof/>
                            </w:rPr>
                            <w:t>2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1032" w:type="dxa"/>
                          <w:gridSpan w:val="2"/>
                          <w:tcBorders>
                            <w:top w:val="single" w:sz="12" w:space="0" w:color="auto"/>
                            <w:left w:val="nil"/>
                            <w:bottom w:val="single" w:sz="12" w:space="0" w:color="auto"/>
                            <w:right w:val="single" w:sz="4" w:space="0" w:color="auto"/>
                          </w:tcBorders>
                        </w:tcPr>
                        <w:p w14:paraId="1DD3000C" w14:textId="77777777" w:rsidR="00310314" w:rsidRDefault="0031031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</w:rPr>
                          </w:pPr>
                        </w:p>
                      </w:tc>
                    </w:tr>
                    <w:tr w:rsidR="00310314" w14:paraId="0D615C11" w14:textId="77777777">
                      <w:trPr>
                        <w:gridAfter w:val="1"/>
                        <w:wAfter w:w="11" w:type="dxa"/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6" w:space="0" w:color="auto"/>
                            <w:left w:val="single" w:sz="6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4B687EB6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Т.контр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02D1E656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497E1907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05930CB2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755AC966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36ED4BDC" w14:textId="77777777" w:rsidR="00310314" w:rsidRDefault="00310314">
                          <w:pPr>
                            <w:pStyle w:val="3"/>
                            <w:numPr>
                              <w:ilvl w:val="2"/>
                              <w:numId w:val="0"/>
                            </w:numPr>
                            <w:tabs>
                              <w:tab w:val="num" w:pos="360"/>
                            </w:tabs>
                            <w:ind w:left="720"/>
                          </w:pPr>
                        </w:p>
                      </w:tc>
                      <w:tc>
                        <w:tcPr>
                          <w:tcW w:w="2835" w:type="dxa"/>
                          <w:gridSpan w:val="5"/>
                          <w:vMerge w:val="restart"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48840FDD" w14:textId="77777777" w:rsidR="00310314" w:rsidRDefault="00310314">
                          <w:pPr>
                            <w:rPr>
                              <w:rFonts w:ascii="Arial CYR" w:hAnsi="Arial CYR" w:cs="Arial CYR"/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  <w:tr w:rsidR="00310314" w14:paraId="43B0F15C" w14:textId="77777777">
                      <w:trPr>
                        <w:gridAfter w:val="1"/>
                        <w:wAfter w:w="11" w:type="dxa"/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6" w:space="0" w:color="auto"/>
                            <w:left w:val="single" w:sz="6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6B15B64A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proofErr w:type="gramStart"/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Н.контр</w:t>
                          </w:r>
                          <w:proofErr w:type="spellEnd"/>
                          <w:proofErr w:type="gramEnd"/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3AFF24FA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693A5A78" w14:textId="77777777" w:rsidR="00310314" w:rsidRDefault="00310314">
                          <w:pPr>
                            <w:spacing w:before="40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7EAD8AA7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62AD196F" w14:textId="77777777" w:rsidR="00310314" w:rsidRDefault="00310314">
                          <w:pPr>
                            <w:pStyle w:val="3"/>
                            <w:numPr>
                              <w:ilvl w:val="2"/>
                              <w:numId w:val="0"/>
                            </w:numPr>
                            <w:tabs>
                              <w:tab w:val="num" w:pos="360"/>
                            </w:tabs>
                            <w:ind w:left="720"/>
                            <w:rPr>
                              <w:rFonts w:cs="Arial"/>
                              <w:b w:val="0"/>
                              <w:bCs w:val="0"/>
                              <w:sz w:val="22"/>
                              <w:szCs w:val="22"/>
                            </w:rPr>
                          </w:pPr>
                        </w:p>
                      </w:tc>
                      <w:tc>
                        <w:tcPr>
                          <w:tcW w:w="2835" w:type="dxa"/>
                          <w:gridSpan w:val="5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25B59F67" w14:textId="77777777" w:rsidR="00310314" w:rsidRDefault="00310314">
                          <w:pPr>
                            <w:rPr>
                              <w:rFonts w:ascii="Arial CYR" w:hAnsi="Arial CYR" w:cs="Arial CYR"/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  <w:tr w:rsidR="00310314" w14:paraId="0AD10C72" w14:textId="77777777">
                      <w:trPr>
                        <w:gridAfter w:val="1"/>
                        <w:wAfter w:w="11" w:type="dxa"/>
                        <w:cantSplit/>
                        <w:trHeight w:hRule="exact" w:val="284"/>
                      </w:trPr>
                      <w:tc>
                        <w:tcPr>
                          <w:tcW w:w="970" w:type="dxa"/>
                          <w:gridSpan w:val="2"/>
                          <w:tcBorders>
                            <w:top w:val="single" w:sz="8" w:space="0" w:color="auto"/>
                            <w:left w:val="single" w:sz="6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76282013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 Утвердил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8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7C6367F1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8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0C979040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8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2D8598EE" w14:textId="77777777" w:rsidR="00310314" w:rsidRDefault="00310314">
                          <w:pPr>
                            <w:spacing w:before="40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  <w:tc>
                        <w:tcPr>
                          <w:tcW w:w="3907" w:type="dxa"/>
                          <w:gridSpan w:val="3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7948A658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c>
                      <w:tc>
                        <w:tcPr>
                          <w:tcW w:w="2835" w:type="dxa"/>
                          <w:gridSpan w:val="5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4" w:space="0" w:color="auto"/>
                          </w:tcBorders>
                        </w:tcPr>
                        <w:p w14:paraId="73226D89" w14:textId="77777777" w:rsidR="00310314" w:rsidRDefault="00310314">
                          <w:pPr>
                            <w:jc w:val="center"/>
                            <w:rPr>
                              <w:rFonts w:ascii="Arial CYR" w:hAnsi="Arial CYR" w:cs="Arial CYR"/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</w:tbl>
                  <w:p w14:paraId="10D725A4" w14:textId="77777777" w:rsidR="00310314" w:rsidRDefault="00310314">
                    <w:pPr>
                      <w:rPr>
                        <w:rFonts w:ascii="Times New Roman CYR" w:hAnsi="Times New Roman CYR" w:cs="Times New Roman CYR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EEC74" w14:textId="77777777" w:rsidR="00310314" w:rsidRDefault="00025F0C">
    <w:pPr>
      <w:pStyle w:val="af8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061EC259" wp14:editId="65128874">
              <wp:simplePos x="0" y="0"/>
              <wp:positionH relativeFrom="column">
                <wp:posOffset>-361950</wp:posOffset>
              </wp:positionH>
              <wp:positionV relativeFrom="page">
                <wp:posOffset>9772650</wp:posOffset>
              </wp:positionV>
              <wp:extent cx="6694170" cy="621665"/>
              <wp:effectExtent l="0" t="0" r="1905" b="0"/>
              <wp:wrapNone/>
              <wp:docPr id="8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94170" cy="621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FFFFFF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4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03"/>
                            <w:gridCol w:w="567"/>
                            <w:gridCol w:w="1282"/>
                            <w:gridCol w:w="837"/>
                            <w:gridCol w:w="557"/>
                            <w:gridCol w:w="6078"/>
                            <w:gridCol w:w="675"/>
                          </w:tblGrid>
                          <w:tr w:rsidR="00310314" w:rsidRPr="00FE32EF" w14:paraId="0C91A393" w14:textId="77777777">
                            <w:trPr>
                              <w:cantSplit/>
                              <w:trHeight w:hRule="exact" w:val="313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single" w:sz="6" w:space="0" w:color="auto"/>
                                  <w:right w:val="nil"/>
                                </w:tcBorders>
                              </w:tcPr>
                              <w:p w14:paraId="2BF2FC48" w14:textId="77777777" w:rsidR="00310314" w:rsidRPr="00FE32EF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14:paraId="23C50EBB" w14:textId="77777777" w:rsidR="00310314" w:rsidRPr="00FE32EF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</w:tcPr>
                              <w:p w14:paraId="59D2D4BA" w14:textId="77777777" w:rsidR="00310314" w:rsidRPr="00FE32EF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14:paraId="0837D7A3" w14:textId="77777777" w:rsidR="00310314" w:rsidRPr="00FE32EF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</w:tcPr>
                              <w:p w14:paraId="6158498D" w14:textId="77777777" w:rsidR="00310314" w:rsidRPr="00FE32EF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078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30A8F0D" w14:textId="77777777" w:rsidR="00310314" w:rsidRPr="00FE32EF" w:rsidRDefault="00310314">
                                <w:pPr>
                                  <w:pStyle w:val="af9"/>
                                  <w:spacing w:line="240" w:lineRule="auto"/>
                                  <w:ind w:firstLine="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  <w:r w:rsidRPr="00FE32EF">
                                  <w:rPr>
                                    <w:b/>
                                    <w:i/>
                                  </w:rPr>
                                  <w:fldChar w:fldCharType="begin"/>
                                </w:r>
                                <w:r w:rsidRPr="00FE32EF">
                                  <w:rPr>
                                    <w:b/>
                                    <w:i/>
                                  </w:rPr>
                                  <w:instrText xml:space="preserve"> DOCPROPERTY  ДокПЗ  \* MERGEFORMAT </w:instrText>
                                </w:r>
                                <w:r w:rsidRPr="00FE32EF">
                                  <w:rPr>
                                    <w:b/>
                                    <w:i/>
                                  </w:rPr>
                                  <w:fldChar w:fldCharType="separate"/>
                                </w:r>
                                <w:r w:rsidR="00386AF9" w:rsidRPr="00FE32EF">
                                  <w:rPr>
                                    <w:b/>
                                    <w:i/>
                                  </w:rPr>
                                  <w:t>ТСС.П2</w:t>
                                </w:r>
                                <w:r w:rsidRPr="00FE32EF">
                                  <w:rPr>
                                    <w:b/>
                                    <w:i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675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71E9D9F" w14:textId="77777777" w:rsidR="00310314" w:rsidRPr="00FE32EF" w:rsidRDefault="00310314">
                                <w:pPr>
                                  <w:spacing w:before="60"/>
                                  <w:jc w:val="center"/>
                                  <w:rPr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 w:rsidRPr="00FE32EF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c>
                          </w:tr>
                          <w:tr w:rsidR="00310314" w:rsidRPr="00FE32EF" w14:paraId="3ED656D7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6" w:space="0" w:color="auto"/>
                                  <w:left w:val="single" w:sz="4" w:space="0" w:color="auto"/>
                                  <w:bottom w:val="nil"/>
                                  <w:right w:val="nil"/>
                                </w:tcBorders>
                              </w:tcPr>
                              <w:p w14:paraId="4A3CE477" w14:textId="77777777" w:rsidR="00310314" w:rsidRPr="00FE32EF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D158D90" w14:textId="77777777" w:rsidR="00310314" w:rsidRPr="00FE32EF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EE4891B" w14:textId="77777777" w:rsidR="00310314" w:rsidRPr="00FE32EF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06CA8B4" w14:textId="77777777" w:rsidR="00310314" w:rsidRPr="00FE32EF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390B756" w14:textId="77777777" w:rsidR="00310314" w:rsidRPr="00FE32EF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078" w:type="dxa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1D6560E" w14:textId="77777777" w:rsidR="00310314" w:rsidRPr="00FE32EF" w:rsidRDefault="00310314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675" w:type="dxa"/>
                                <w:vMerge w:val="restart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56B02709" w14:textId="77777777" w:rsidR="00310314" w:rsidRPr="00FE32EF" w:rsidRDefault="00310314">
                                <w:pPr>
                                  <w:jc w:val="center"/>
                                </w:pPr>
                                <w:r w:rsidRPr="00FE32EF">
                                  <w:rPr>
                                    <w:rStyle w:val="ad"/>
                                  </w:rPr>
                                  <w:fldChar w:fldCharType="begin"/>
                                </w:r>
                                <w:r w:rsidRPr="00FE32EF">
                                  <w:rPr>
                                    <w:rStyle w:val="ad"/>
                                  </w:rPr>
                                  <w:instrText xml:space="preserve"> PAGE </w:instrText>
                                </w:r>
                                <w:r w:rsidRPr="00FE32EF">
                                  <w:rPr>
                                    <w:rStyle w:val="ad"/>
                                  </w:rPr>
                                  <w:fldChar w:fldCharType="separate"/>
                                </w:r>
                                <w:r w:rsidR="0071509D" w:rsidRPr="00FE32EF">
                                  <w:rPr>
                                    <w:rStyle w:val="ad"/>
                                    <w:noProof/>
                                  </w:rPr>
                                  <w:t>12</w:t>
                                </w:r>
                                <w:r w:rsidRPr="00FE32EF">
                                  <w:rPr>
                                    <w:rStyle w:val="ad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310314" w:rsidRPr="00FE32EF" w14:paraId="32CC81A5" w14:textId="77777777">
                            <w:trPr>
                              <w:cantSplit/>
                              <w:trHeight w:hRule="exact" w:val="428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3FCE5663" w14:textId="77777777" w:rsidR="00310314" w:rsidRPr="00FE32EF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FE32EF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69D4FD76" w14:textId="77777777" w:rsidR="00310314" w:rsidRPr="00FE32EF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FE32EF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2B0C8E7B" w14:textId="77777777" w:rsidR="00310314" w:rsidRPr="00FE32EF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FE32EF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№ документа</w:t>
                                </w: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1BC2CCC4" w14:textId="77777777" w:rsidR="00310314" w:rsidRPr="00FE32EF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FE32EF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1B364B01" w14:textId="77777777" w:rsidR="00310314" w:rsidRPr="00FE32EF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FE32EF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078" w:type="dxa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CE82A00" w14:textId="77777777" w:rsidR="00310314" w:rsidRPr="00FE32EF" w:rsidRDefault="00310314">
                                <w:pPr>
                                  <w:jc w:val="center"/>
                                </w:pPr>
                              </w:p>
                            </w:tc>
                            <w:tc>
                              <w:tcPr>
                                <w:tcW w:w="675" w:type="dxa"/>
                                <w:vMerge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1A00429" w14:textId="77777777" w:rsidR="00310314" w:rsidRPr="00FE32EF" w:rsidRDefault="00310314">
                                <w:pPr>
                                  <w:jc w:val="center"/>
                                  <w:rPr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</w:tbl>
                        <w:p w14:paraId="6A966E3B" w14:textId="77777777" w:rsidR="00310314" w:rsidRPr="00FE32EF" w:rsidRDefault="0031031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61EC259" id="Rectangle 22" o:spid="_x0000_s1038" style="position:absolute;left:0;text-align:left;margin-left:-28.5pt;margin-top:769.5pt;width:527.1pt;height:48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" filled="f" stroked="f" strokecolor="white" strokeweight=".5pt">
              <v:stroke dashstyle="1 1"/>
              <v:textbox inset="1pt,1pt,1pt,1pt">
                <w:txbxContent>
                  <w:tbl>
                    <w:tblPr>
                      <w:tblW w:w="0" w:type="auto"/>
                      <w:tblInd w:w="14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403"/>
                      <w:gridCol w:w="567"/>
                      <w:gridCol w:w="1282"/>
                      <w:gridCol w:w="837"/>
                      <w:gridCol w:w="557"/>
                      <w:gridCol w:w="6078"/>
                      <w:gridCol w:w="675"/>
                    </w:tblGrid>
                    <w:tr w:rsidR="00310314" w:rsidRPr="00FE32EF" w14:paraId="0C91A393" w14:textId="77777777">
                      <w:trPr>
                        <w:cantSplit/>
                        <w:trHeight w:hRule="exact" w:val="313"/>
                      </w:trPr>
                      <w:tc>
                        <w:tcPr>
                          <w:tcW w:w="403" w:type="dxa"/>
                          <w:tcBorders>
                            <w:top w:val="single" w:sz="12" w:space="0" w:color="auto"/>
                            <w:left w:val="single" w:sz="4" w:space="0" w:color="auto"/>
                            <w:bottom w:val="single" w:sz="6" w:space="0" w:color="auto"/>
                            <w:right w:val="nil"/>
                          </w:tcBorders>
                        </w:tcPr>
                        <w:p w14:paraId="2BF2FC48" w14:textId="77777777" w:rsidR="00310314" w:rsidRPr="00FE32EF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14:paraId="23C50EBB" w14:textId="77777777" w:rsidR="00310314" w:rsidRPr="00FE32EF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single" w:sz="6" w:space="0" w:color="auto"/>
                            <w:right w:val="nil"/>
                          </w:tcBorders>
                        </w:tcPr>
                        <w:p w14:paraId="59D2D4BA" w14:textId="77777777" w:rsidR="00310314" w:rsidRPr="00FE32EF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14:paraId="0837D7A3" w14:textId="77777777" w:rsidR="00310314" w:rsidRPr="00FE32EF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single" w:sz="6" w:space="0" w:color="auto"/>
                            <w:right w:val="nil"/>
                          </w:tcBorders>
                        </w:tcPr>
                        <w:p w14:paraId="6158498D" w14:textId="77777777" w:rsidR="00310314" w:rsidRPr="00FE32EF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6078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130A8F0D" w14:textId="77777777" w:rsidR="00310314" w:rsidRPr="00FE32EF" w:rsidRDefault="00310314">
                          <w:pPr>
                            <w:pStyle w:val="af9"/>
                            <w:spacing w:line="240" w:lineRule="auto"/>
                            <w:ind w:firstLine="0"/>
                            <w:jc w:val="center"/>
                            <w:rPr>
                              <w:b/>
                              <w:bCs/>
                              <w:i/>
                              <w:iCs/>
                            </w:rPr>
                          </w:pPr>
                          <w:r w:rsidRPr="00FE32EF">
                            <w:rPr>
                              <w:b/>
                              <w:i/>
                            </w:rPr>
                            <w:fldChar w:fldCharType="begin"/>
                          </w:r>
                          <w:r w:rsidRPr="00FE32EF">
                            <w:rPr>
                              <w:b/>
                              <w:i/>
                            </w:rPr>
                            <w:instrText xml:space="preserve"> DOCPROPERTY  ДокПЗ  \* MERGEFORMAT </w:instrText>
                          </w:r>
                          <w:r w:rsidRPr="00FE32EF">
                            <w:rPr>
                              <w:b/>
                              <w:i/>
                            </w:rPr>
                            <w:fldChar w:fldCharType="separate"/>
                          </w:r>
                          <w:r w:rsidR="00386AF9" w:rsidRPr="00FE32EF">
                            <w:rPr>
                              <w:b/>
                              <w:i/>
                            </w:rPr>
                            <w:t>ТСС.П2</w:t>
                          </w:r>
                          <w:r w:rsidRPr="00FE32EF">
                            <w:rPr>
                              <w:b/>
                              <w:i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675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171E9D9F" w14:textId="77777777" w:rsidR="00310314" w:rsidRPr="00FE32EF" w:rsidRDefault="00310314">
                          <w:pPr>
                            <w:spacing w:before="60"/>
                            <w:jc w:val="center"/>
                            <w:rPr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 w:rsidRPr="00FE32EF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c>
                    </w:tr>
                    <w:tr w:rsidR="00310314" w:rsidRPr="00FE32EF" w14:paraId="3ED656D7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403" w:type="dxa"/>
                          <w:tcBorders>
                            <w:top w:val="single" w:sz="6" w:space="0" w:color="auto"/>
                            <w:left w:val="single" w:sz="4" w:space="0" w:color="auto"/>
                            <w:bottom w:val="nil"/>
                            <w:right w:val="nil"/>
                          </w:tcBorders>
                        </w:tcPr>
                        <w:p w14:paraId="4A3CE477" w14:textId="77777777" w:rsidR="00310314" w:rsidRPr="00FE32EF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1D158D90" w14:textId="77777777" w:rsidR="00310314" w:rsidRPr="00FE32EF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5EE4891B" w14:textId="77777777" w:rsidR="00310314" w:rsidRPr="00FE32EF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006CA8B4" w14:textId="77777777" w:rsidR="00310314" w:rsidRPr="00FE32EF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6390B756" w14:textId="77777777" w:rsidR="00310314" w:rsidRPr="00FE32EF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6078" w:type="dxa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41D6560E" w14:textId="77777777" w:rsidR="00310314" w:rsidRPr="00FE32EF" w:rsidRDefault="00310314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675" w:type="dxa"/>
                          <w:vMerge w:val="restart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56B02709" w14:textId="77777777" w:rsidR="00310314" w:rsidRPr="00FE32EF" w:rsidRDefault="00310314">
                          <w:pPr>
                            <w:jc w:val="center"/>
                          </w:pPr>
                          <w:r w:rsidRPr="00FE32EF">
                            <w:rPr>
                              <w:rStyle w:val="ad"/>
                            </w:rPr>
                            <w:fldChar w:fldCharType="begin"/>
                          </w:r>
                          <w:r w:rsidRPr="00FE32EF">
                            <w:rPr>
                              <w:rStyle w:val="ad"/>
                            </w:rPr>
                            <w:instrText xml:space="preserve"> PAGE </w:instrText>
                          </w:r>
                          <w:r w:rsidRPr="00FE32EF">
                            <w:rPr>
                              <w:rStyle w:val="ad"/>
                            </w:rPr>
                            <w:fldChar w:fldCharType="separate"/>
                          </w:r>
                          <w:r w:rsidR="0071509D" w:rsidRPr="00FE32EF">
                            <w:rPr>
                              <w:rStyle w:val="ad"/>
                              <w:noProof/>
                            </w:rPr>
                            <w:t>12</w:t>
                          </w:r>
                          <w:r w:rsidRPr="00FE32EF"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c>
                    </w:tr>
                    <w:tr w:rsidR="00310314" w:rsidRPr="00FE32EF" w14:paraId="32CC81A5" w14:textId="77777777">
                      <w:trPr>
                        <w:cantSplit/>
                        <w:trHeight w:hRule="exact" w:val="428"/>
                      </w:trPr>
                      <w:tc>
                        <w:tcPr>
                          <w:tcW w:w="403" w:type="dxa"/>
                          <w:tcBorders>
                            <w:top w:val="single" w:sz="12" w:space="0" w:color="auto"/>
                            <w:left w:val="single" w:sz="4" w:space="0" w:color="auto"/>
                            <w:bottom w:val="nil"/>
                            <w:right w:val="nil"/>
                          </w:tcBorders>
                          <w:vAlign w:val="center"/>
                        </w:tcPr>
                        <w:p w14:paraId="3FCE5663" w14:textId="77777777" w:rsidR="00310314" w:rsidRPr="00FE32EF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FE32EF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69D4FD76" w14:textId="77777777" w:rsidR="00310314" w:rsidRPr="00FE32EF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FE32EF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2B0C8E7B" w14:textId="77777777" w:rsidR="00310314" w:rsidRPr="00FE32EF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FE32EF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№ документа</w:t>
                          </w: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1BC2CCC4" w14:textId="77777777" w:rsidR="00310314" w:rsidRPr="00FE32EF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FE32EF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1B364B01" w14:textId="77777777" w:rsidR="00310314" w:rsidRPr="00FE32EF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FE32EF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078" w:type="dxa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0CE82A00" w14:textId="77777777" w:rsidR="00310314" w:rsidRPr="00FE32EF" w:rsidRDefault="00310314">
                          <w:pPr>
                            <w:jc w:val="center"/>
                          </w:pPr>
                        </w:p>
                      </w:tc>
                      <w:tc>
                        <w:tcPr>
                          <w:tcW w:w="675" w:type="dxa"/>
                          <w:vMerge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41A00429" w14:textId="77777777" w:rsidR="00310314" w:rsidRPr="00FE32EF" w:rsidRDefault="00310314">
                          <w:pPr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</w:tbl>
                  <w:p w14:paraId="6A966E3B" w14:textId="77777777" w:rsidR="00310314" w:rsidRPr="00FE32EF" w:rsidRDefault="00310314"/>
                </w:txbxContent>
              </v:textbox>
              <w10:wrap anchory="page"/>
            </v:rect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54F15D" w14:textId="77777777" w:rsidR="00310314" w:rsidRDefault="00025F0C">
    <w:pPr>
      <w:pStyle w:val="af8"/>
      <w:ind w:right="360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309A5DB" wp14:editId="742C829F">
              <wp:simplePos x="0" y="0"/>
              <wp:positionH relativeFrom="column">
                <wp:posOffset>-381635</wp:posOffset>
              </wp:positionH>
              <wp:positionV relativeFrom="page">
                <wp:posOffset>9780270</wp:posOffset>
              </wp:positionV>
              <wp:extent cx="6694170" cy="621665"/>
              <wp:effectExtent l="0" t="0" r="2540" b="0"/>
              <wp:wrapNone/>
              <wp:docPr id="5" name="Rectangl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94170" cy="621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FFFFFF"/>
                            </a:solidFill>
                            <a:prstDash val="sysDot"/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47" w:type="dxa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403"/>
                            <w:gridCol w:w="567"/>
                            <w:gridCol w:w="1282"/>
                            <w:gridCol w:w="837"/>
                            <w:gridCol w:w="557"/>
                            <w:gridCol w:w="6078"/>
                            <w:gridCol w:w="675"/>
                          </w:tblGrid>
                          <w:tr w:rsidR="00310314" w14:paraId="50BD840E" w14:textId="77777777">
                            <w:trPr>
                              <w:cantSplit/>
                              <w:trHeight w:hRule="exact" w:val="313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single" w:sz="6" w:space="0" w:color="auto"/>
                                  <w:right w:val="nil"/>
                                </w:tcBorders>
                              </w:tcPr>
                              <w:p w14:paraId="7F14B19E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14:paraId="57EF089C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</w:tcPr>
                              <w:p w14:paraId="082A3F96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6" w:space="0" w:color="auto"/>
                                  <w:right w:val="single" w:sz="12" w:space="0" w:color="auto"/>
                                </w:tcBorders>
                              </w:tcPr>
                              <w:p w14:paraId="57D61B15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single" w:sz="6" w:space="0" w:color="auto"/>
                                  <w:right w:val="nil"/>
                                </w:tcBorders>
                              </w:tcPr>
                              <w:p w14:paraId="4BD9DA4E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078" w:type="dxa"/>
                                <w:vMerge w:val="restart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7F98CED4" w14:textId="77777777" w:rsidR="00310314" w:rsidRDefault="00310314">
                                <w:pPr>
                                  <w:pStyle w:val="af9"/>
                                  <w:spacing w:line="240" w:lineRule="auto"/>
                                  <w:ind w:firstLine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4439BD2" w14:textId="77777777" w:rsidR="00310314" w:rsidRDefault="00310314">
                                <w:pPr>
                                  <w:spacing w:before="6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sz w:val="14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c>
                          </w:tr>
                          <w:tr w:rsidR="00310314" w14:paraId="4BEDA89F" w14:textId="77777777">
                            <w:trPr>
                              <w:cantSplit/>
                              <w:trHeight w:hRule="exact" w:val="284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6" w:space="0" w:color="auto"/>
                                  <w:left w:val="single" w:sz="4" w:space="0" w:color="auto"/>
                                  <w:bottom w:val="nil"/>
                                  <w:right w:val="nil"/>
                                </w:tcBorders>
                              </w:tcPr>
                              <w:p w14:paraId="117FF2D7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7493EF34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A4C9A92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6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7D2B679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6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9AEF4DC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078" w:type="dxa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17F4588B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" w:type="dxa"/>
                                <w:vMerge w:val="restart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13F57DF4" w14:textId="77777777" w:rsidR="00310314" w:rsidRDefault="00310314">
                                <w:pPr>
                                  <w:jc w:val="center"/>
                                  <w:rPr>
                                    <w:rFonts w:ascii="Arial CYR" w:hAnsi="Arial CYR" w:cs="Arial CYR"/>
                                  </w:rPr>
                                </w:pPr>
                              </w:p>
                            </w:tc>
                          </w:tr>
                          <w:tr w:rsidR="00310314" w14:paraId="1CAA1B12" w14:textId="77777777">
                            <w:trPr>
                              <w:cantSplit/>
                              <w:trHeight w:hRule="exact" w:val="428"/>
                            </w:trPr>
                            <w:tc>
                              <w:tcPr>
                                <w:tcW w:w="403" w:type="dxa"/>
                                <w:tcBorders>
                                  <w:top w:val="single" w:sz="12" w:space="0" w:color="auto"/>
                                  <w:left w:val="single" w:sz="4" w:space="0" w:color="auto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776AB154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5321CDFD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282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52E84118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№ документа</w:t>
                                </w:r>
                              </w:p>
                            </w:tc>
                            <w:tc>
                              <w:tcPr>
                                <w:tcW w:w="837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  <w:vAlign w:val="center"/>
                              </w:tcPr>
                              <w:p w14:paraId="33161BEC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57" w:type="dxa"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  <w:vAlign w:val="center"/>
                              </w:tcPr>
                              <w:p w14:paraId="7239FD48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CYR" w:hAnsi="Arial CYR" w:cs="Arial CYR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078" w:type="dxa"/>
                                <w:vMerge/>
                                <w:tcBorders>
                                  <w:top w:val="nil"/>
                                  <w:left w:val="single" w:sz="12" w:space="0" w:color="auto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5B6971D" w14:textId="77777777" w:rsidR="00310314" w:rsidRDefault="00310314">
                                <w:pPr>
                                  <w:jc w:val="center"/>
                                  <w:rPr>
                                    <w:rFonts w:ascii="Times New Roman CYR" w:hAnsi="Times New Roman CYR" w:cs="Times New Roman CYR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75" w:type="dxa"/>
                                <w:vMerge/>
                                <w:tcBorders>
                                  <w:top w:val="single" w:sz="12" w:space="0" w:color="auto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8CFF300" w14:textId="77777777" w:rsidR="00310314" w:rsidRDefault="00310314">
                                <w:pPr>
                                  <w:jc w:val="center"/>
                                  <w:rPr>
                                    <w:rFonts w:ascii="Arial CYR" w:hAnsi="Arial CYR" w:cs="Arial CYR"/>
                                    <w:sz w:val="14"/>
                                    <w:szCs w:val="14"/>
                                  </w:rPr>
                                </w:pPr>
                              </w:p>
                            </w:tc>
                          </w:tr>
                        </w:tbl>
                        <w:p w14:paraId="44DD53BC" w14:textId="77777777" w:rsidR="00310314" w:rsidRDefault="00310314">
                          <w:pPr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09A5DB" id="Rectangle 28" o:spid="_x0000_s1039" style="position:absolute;left:0;text-align:left;margin-left:-30.05pt;margin-top:770.1pt;width:527.1pt;height:48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" filled="f" stroked="f" strokecolor="white" strokeweight=".5pt">
              <v:stroke dashstyle="1 1"/>
              <v:textbox inset="1pt,1pt,1pt,1pt">
                <w:txbxContent>
                  <w:tbl>
                    <w:tblPr>
                      <w:tblW w:w="0" w:type="auto"/>
                      <w:tblInd w:w="147" w:type="dxa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403"/>
                      <w:gridCol w:w="567"/>
                      <w:gridCol w:w="1282"/>
                      <w:gridCol w:w="837"/>
                      <w:gridCol w:w="557"/>
                      <w:gridCol w:w="6078"/>
                      <w:gridCol w:w="675"/>
                    </w:tblGrid>
                    <w:tr w:rsidR="00310314" w14:paraId="50BD840E" w14:textId="77777777">
                      <w:trPr>
                        <w:cantSplit/>
                        <w:trHeight w:hRule="exact" w:val="313"/>
                      </w:trPr>
                      <w:tc>
                        <w:tcPr>
                          <w:tcW w:w="403" w:type="dxa"/>
                          <w:tcBorders>
                            <w:top w:val="single" w:sz="12" w:space="0" w:color="auto"/>
                            <w:left w:val="single" w:sz="4" w:space="0" w:color="auto"/>
                            <w:bottom w:val="single" w:sz="6" w:space="0" w:color="auto"/>
                            <w:right w:val="nil"/>
                          </w:tcBorders>
                        </w:tcPr>
                        <w:p w14:paraId="7F14B19E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14:paraId="57EF089C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single" w:sz="6" w:space="0" w:color="auto"/>
                            <w:right w:val="nil"/>
                          </w:tcBorders>
                        </w:tcPr>
                        <w:p w14:paraId="082A3F96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6" w:space="0" w:color="auto"/>
                            <w:right w:val="single" w:sz="12" w:space="0" w:color="auto"/>
                          </w:tcBorders>
                        </w:tcPr>
                        <w:p w14:paraId="57D61B15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single" w:sz="6" w:space="0" w:color="auto"/>
                            <w:right w:val="nil"/>
                          </w:tcBorders>
                        </w:tcPr>
                        <w:p w14:paraId="4BD9DA4E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6078" w:type="dxa"/>
                          <w:vMerge w:val="restart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7F98CED4" w14:textId="77777777" w:rsidR="00310314" w:rsidRDefault="00310314">
                          <w:pPr>
                            <w:pStyle w:val="af9"/>
                            <w:spacing w:line="240" w:lineRule="auto"/>
                            <w:ind w:firstLine="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</w:rPr>
                          </w:pPr>
                        </w:p>
                      </w:tc>
                      <w:tc>
                        <w:tcPr>
                          <w:tcW w:w="675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24439BD2" w14:textId="77777777" w:rsidR="00310314" w:rsidRDefault="00310314">
                          <w:pPr>
                            <w:spacing w:before="6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c>
                    </w:tr>
                    <w:tr w:rsidR="00310314" w14:paraId="4BEDA89F" w14:textId="77777777">
                      <w:trPr>
                        <w:cantSplit/>
                        <w:trHeight w:hRule="exact" w:val="284"/>
                      </w:trPr>
                      <w:tc>
                        <w:tcPr>
                          <w:tcW w:w="403" w:type="dxa"/>
                          <w:tcBorders>
                            <w:top w:val="single" w:sz="6" w:space="0" w:color="auto"/>
                            <w:left w:val="single" w:sz="4" w:space="0" w:color="auto"/>
                            <w:bottom w:val="nil"/>
                            <w:right w:val="nil"/>
                          </w:tcBorders>
                        </w:tcPr>
                        <w:p w14:paraId="117FF2D7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7493EF34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6A4C9A92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6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17D2B679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6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09AEF4DC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4"/>
                              <w:szCs w:val="14"/>
                            </w:rPr>
                          </w:pPr>
                        </w:p>
                      </w:tc>
                      <w:tc>
                        <w:tcPr>
                          <w:tcW w:w="6078" w:type="dxa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17F4588B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c>
                      <w:tc>
                        <w:tcPr>
                          <w:tcW w:w="675" w:type="dxa"/>
                          <w:vMerge w:val="restart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13F57DF4" w14:textId="77777777" w:rsidR="00310314" w:rsidRDefault="00310314">
                          <w:pPr>
                            <w:jc w:val="center"/>
                            <w:rPr>
                              <w:rFonts w:ascii="Arial CYR" w:hAnsi="Arial CYR" w:cs="Arial CYR"/>
                            </w:rPr>
                          </w:pPr>
                        </w:p>
                      </w:tc>
                    </w:tr>
                    <w:tr w:rsidR="00310314" w14:paraId="1CAA1B12" w14:textId="77777777">
                      <w:trPr>
                        <w:cantSplit/>
                        <w:trHeight w:hRule="exact" w:val="428"/>
                      </w:trPr>
                      <w:tc>
                        <w:tcPr>
                          <w:tcW w:w="403" w:type="dxa"/>
                          <w:tcBorders>
                            <w:top w:val="single" w:sz="12" w:space="0" w:color="auto"/>
                            <w:left w:val="single" w:sz="4" w:space="0" w:color="auto"/>
                            <w:bottom w:val="nil"/>
                            <w:right w:val="nil"/>
                          </w:tcBorders>
                          <w:vAlign w:val="center"/>
                        </w:tcPr>
                        <w:p w14:paraId="776AB154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5321CDFD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282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52E84118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№ документа</w:t>
                          </w:r>
                        </w:p>
                      </w:tc>
                      <w:tc>
                        <w:tcPr>
                          <w:tcW w:w="837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  <w:vAlign w:val="center"/>
                        </w:tcPr>
                        <w:p w14:paraId="33161BEC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57" w:type="dxa"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  <w:vAlign w:val="center"/>
                        </w:tcPr>
                        <w:p w14:paraId="7239FD48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CYR" w:hAnsi="Arial CYR" w:cs="Arial CYR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078" w:type="dxa"/>
                          <w:vMerge/>
                          <w:tcBorders>
                            <w:top w:val="nil"/>
                            <w:left w:val="single" w:sz="12" w:space="0" w:color="auto"/>
                            <w:bottom w:val="nil"/>
                            <w:right w:val="single" w:sz="12" w:space="0" w:color="auto"/>
                          </w:tcBorders>
                        </w:tcPr>
                        <w:p w14:paraId="35B6971D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c>
                      <w:tc>
                        <w:tcPr>
                          <w:tcW w:w="675" w:type="dxa"/>
                          <w:vMerge/>
                          <w:tcBorders>
                            <w:top w:val="single" w:sz="12" w:space="0" w:color="auto"/>
                            <w:left w:val="nil"/>
                            <w:bottom w:val="nil"/>
                            <w:right w:val="nil"/>
                          </w:tcBorders>
                        </w:tcPr>
                        <w:p w14:paraId="38CFF300" w14:textId="77777777" w:rsidR="00310314" w:rsidRDefault="00310314">
                          <w:pPr>
                            <w:jc w:val="center"/>
                            <w:rPr>
                              <w:rFonts w:ascii="Arial CYR" w:hAnsi="Arial CYR" w:cs="Arial CYR"/>
                              <w:sz w:val="14"/>
                              <w:szCs w:val="14"/>
                            </w:rPr>
                          </w:pPr>
                        </w:p>
                      </w:tc>
                    </w:tr>
                  </w:tbl>
                  <w:p w14:paraId="44DD53BC" w14:textId="77777777" w:rsidR="00310314" w:rsidRDefault="00310314">
                    <w:pPr>
                      <w:rPr>
                        <w:rFonts w:ascii="Times New Roman CYR" w:hAnsi="Times New Roman CYR" w:cs="Times New Roman CYR"/>
                      </w:rPr>
                    </w:pPr>
                  </w:p>
                </w:txbxContent>
              </v:textbox>
              <w10:wrap anchory="pag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6A9BF336" wp14:editId="7BCE5CB8">
              <wp:simplePos x="0" y="0"/>
              <wp:positionH relativeFrom="column">
                <wp:posOffset>5370830</wp:posOffset>
              </wp:positionH>
              <wp:positionV relativeFrom="page">
                <wp:posOffset>10531475</wp:posOffset>
              </wp:positionV>
              <wp:extent cx="651510" cy="156845"/>
              <wp:effectExtent l="0" t="0" r="0" b="0"/>
              <wp:wrapNone/>
              <wp:docPr id="4" name="Text 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1510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668B82F" w14:textId="77777777" w:rsidR="00310314" w:rsidRDefault="00310314">
                          <w:pPr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Формат А4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A9BF336" id="_x0000_t202" coordsize="21600,21600" o:spt="202" path="m,l,21600r21600,l21600,xe">
              <v:stroke joinstyle="miter"/>
              <v:path gradientshapeok="t" o:connecttype="rect"/>
            </v:shapetype>
            <v:shape id="Text Box 27" o:spid="_x0000_s1040" type="#_x0000_t202" style="position:absolute;left:0;text-align:left;margin-left:422.9pt;margin-top:829.25pt;width:51.3pt;height:12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" filled="f" stroked="f">
              <v:textbox inset="0,0,0,0">
                <w:txbxContent>
                  <w:p w14:paraId="7668B82F" w14:textId="77777777" w:rsidR="00310314" w:rsidRDefault="00310314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Формат А4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6C7F395" wp14:editId="2FD874F8">
              <wp:simplePos x="0" y="0"/>
              <wp:positionH relativeFrom="column">
                <wp:posOffset>-332105</wp:posOffset>
              </wp:positionH>
              <wp:positionV relativeFrom="paragraph">
                <wp:posOffset>267335</wp:posOffset>
              </wp:positionV>
              <wp:extent cx="1341755" cy="156845"/>
              <wp:effectExtent l="1270" t="635" r="0" b="4445"/>
              <wp:wrapNone/>
              <wp:docPr id="3" name="Text 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175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795D0032" w14:textId="77777777" w:rsidR="00310314" w:rsidRDefault="00310314">
                          <w:pPr>
                            <w:spacing w:before="60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Форма 2а ГОСТ 2.104-68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6C7F395" id="Text Box 26" o:spid="_x0000_s1041" type="#_x0000_t202" style="position:absolute;left:0;text-align:left;margin-left:-26.15pt;margin-top:21.05pt;width:105.65pt;height:12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" filled="f" stroked="f">
              <v:textbox inset="0,0,0,0">
                <w:txbxContent>
                  <w:p w14:paraId="795D0032" w14:textId="77777777" w:rsidR="00310314" w:rsidRDefault="00310314">
                    <w:pPr>
                      <w:spacing w:before="60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Форма 2а ГОСТ 2.104-68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E0C1FC5" wp14:editId="522B7B97">
              <wp:simplePos x="0" y="0"/>
              <wp:positionH relativeFrom="column">
                <wp:posOffset>-689610</wp:posOffset>
              </wp:positionH>
              <wp:positionV relativeFrom="paragraph">
                <wp:posOffset>-5203190</wp:posOffset>
              </wp:positionV>
              <wp:extent cx="394970" cy="5465445"/>
              <wp:effectExtent l="0" t="0" r="0" b="4445"/>
              <wp:wrapNone/>
              <wp:docPr id="2" name="Rectangl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4970" cy="546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5" w:type="dxa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284"/>
                          </w:tblGrid>
                          <w:tr w:rsidR="00310314" w14:paraId="7CA7530C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6C62EF34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A7F9C99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310314" w14:paraId="38E144DB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3A29FFC7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  <w:t xml:space="preserve">Инв. № </w:t>
                                </w:r>
                                <w:proofErr w:type="spellStart"/>
                                <w:r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846380D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310314" w14:paraId="23DB4D97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351B6265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69A988D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310314" w14:paraId="1D570C96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2F3C50C7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7F3C19A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310314" w14:paraId="081FFE65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2F8A8F97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b/>
                                    <w:i/>
                                    <w:sz w:val="16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1B35710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/>
                                    <w:i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4E6F2CA7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0C1FC5" id="Rectangle 25" o:spid="_x0000_s1042" style="position:absolute;left:0;text-align:left;margin-left:-54.3pt;margin-top:-409.7pt;width:31.1pt;height:430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" filled="f" stroked="f" strokecolor="white" strokeweight="1pt">
              <v:textbox inset="1pt,1pt,1pt,1pt">
                <w:txbxContent>
                  <w:tbl>
                    <w:tblPr>
                      <w:tblW w:w="0" w:type="auto"/>
                      <w:tblInd w:w="15" w:type="dxa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284"/>
                    </w:tblGrid>
                    <w:tr w:rsidR="00310314" w14:paraId="7CA7530C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6C62EF34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2A7F9C99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310314" w14:paraId="38E144DB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3A29FFC7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846380D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310314" w14:paraId="23DB4D97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351B6265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69A988D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310314" w14:paraId="1D570C96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2F3C50C7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7F3C19A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</w:p>
                      </w:tc>
                    </w:tr>
                    <w:tr w:rsidR="00310314" w14:paraId="081FFE65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2F8A8F97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i/>
                              <w:sz w:val="16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1B35710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</w:p>
                      </w:tc>
                    </w:tr>
                  </w:tbl>
                  <w:p w14:paraId="4E6F2CA7" w14:textId="77777777" w:rsidR="00310314" w:rsidRDefault="00310314">
                    <w:pPr>
                      <w:jc w:val="center"/>
                      <w:rPr>
                        <w:rFonts w:ascii="Times New Roman CYR" w:hAnsi="Times New Roman CYR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9314471" wp14:editId="221B952B">
              <wp:simplePos x="0" y="0"/>
              <wp:positionH relativeFrom="column">
                <wp:posOffset>-304800</wp:posOffset>
              </wp:positionH>
              <wp:positionV relativeFrom="page">
                <wp:posOffset>266700</wp:posOffset>
              </wp:positionV>
              <wp:extent cx="6610985" cy="10123170"/>
              <wp:effectExtent l="9525" t="9525" r="18415" b="11430"/>
              <wp:wrapNone/>
              <wp:docPr id="6" name="Rectangl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1012317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7557FB5" id="Rectangle 24" o:spid="_x0000_s1026" style="position:absolute;margin-left:-24pt;margin-top:21pt;width:520.55pt;height:797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" filled="f" strokeweight="1.5pt">
              <w10:wrap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A58F14" w14:textId="77777777" w:rsidR="00C30119" w:rsidRDefault="00C30119" w:rsidP="004D4FF4">
      <w:pPr>
        <w:pStyle w:val="a6"/>
      </w:pPr>
      <w:r>
        <w:separator/>
      </w:r>
    </w:p>
  </w:footnote>
  <w:footnote w:type="continuationSeparator" w:id="0">
    <w:p w14:paraId="781F70D3" w14:textId="77777777" w:rsidR="00C30119" w:rsidRDefault="00C30119" w:rsidP="004D4FF4">
      <w:pPr>
        <w:pStyle w:val="a6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57C53E" w14:textId="77777777" w:rsidR="00310314" w:rsidRDefault="00025F0C">
    <w:pPr>
      <w:pStyle w:val="af7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6C744AE5" wp14:editId="446A2216">
              <wp:simplePos x="0" y="0"/>
              <wp:positionH relativeFrom="page">
                <wp:posOffset>702310</wp:posOffset>
              </wp:positionH>
              <wp:positionV relativeFrom="page">
                <wp:posOffset>230505</wp:posOffset>
              </wp:positionV>
              <wp:extent cx="6610985" cy="10123170"/>
              <wp:effectExtent l="16510" t="11430" r="11430" b="9525"/>
              <wp:wrapNone/>
              <wp:docPr id="2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1012317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8D4BCE6" id="Rectangle 3" o:spid="_x0000_s1026" style="position:absolute;margin-left:55.3pt;margin-top:18.15pt;width:520.55pt;height:797.1pt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" filled="f" strokeweight="1.5pt">
              <w10:wrap anchorx="page" anchory="page"/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36AA793D" wp14:editId="44F9EB6E">
              <wp:simplePos x="0" y="0"/>
              <wp:positionH relativeFrom="column">
                <wp:posOffset>-643890</wp:posOffset>
              </wp:positionH>
              <wp:positionV relativeFrom="paragraph">
                <wp:posOffset>4934585</wp:posOffset>
              </wp:positionV>
              <wp:extent cx="394970" cy="5465445"/>
              <wp:effectExtent l="3810" t="635" r="1270" b="1270"/>
              <wp:wrapNone/>
              <wp:docPr id="27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4970" cy="546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5" w:type="dxa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284"/>
                          </w:tblGrid>
                          <w:tr w:rsidR="00310314" w:rsidRPr="00333DEE" w14:paraId="46CA4DC0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7365E9A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BD7F478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:rsidRPr="00333DEE" w14:paraId="2EB2AC8F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A159464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Инв. № </w:t>
                                </w:r>
                                <w:proofErr w:type="spellStart"/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дубл</w:t>
                                </w:r>
                                <w:proofErr w:type="spellEnd"/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8EAB1C6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:rsidRPr="00333DEE" w14:paraId="56AC7A09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792A332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Взам</w:t>
                                </w:r>
                                <w:proofErr w:type="spellEnd"/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F8B864F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:rsidRPr="00333DEE" w14:paraId="2C18B27E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1D2967E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6E436D6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:rsidRPr="00333DEE" w14:paraId="36FCCC1D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A846443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4074C09" w14:textId="77777777" w:rsidR="00310314" w:rsidRPr="00333DEE" w:rsidRDefault="00310314">
                                <w:pPr>
                                  <w:ind w:left="113" w:right="113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1B2F3C05" w14:textId="77777777" w:rsidR="00310314" w:rsidRPr="00333DEE" w:rsidRDefault="00310314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AA793D" id="Rectangle 4" o:spid="_x0000_s1026" style="position:absolute;left:0;text-align:left;margin-left:-50.7pt;margin-top:388.55pt;width:31.1pt;height:430.3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" filled="f" stroked="f" strokecolor="white" strokeweight="1pt">
              <v:textbox inset="1pt,1pt,1pt,1pt">
                <w:txbxContent>
                  <w:tbl>
                    <w:tblPr>
                      <w:tblW w:w="0" w:type="auto"/>
                      <w:tblInd w:w="15" w:type="dxa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284"/>
                    </w:tblGrid>
                    <w:tr w:rsidR="00310314" w:rsidRPr="00333DEE" w14:paraId="46CA4DC0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7365E9A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BD7F478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:rsidRPr="00333DEE" w14:paraId="2EB2AC8F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A159464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Инв. № </w:t>
                          </w:r>
                          <w:proofErr w:type="spellStart"/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дубл</w:t>
                          </w:r>
                          <w:proofErr w:type="spellEnd"/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08EAB1C6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:rsidRPr="00333DEE" w14:paraId="56AC7A09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792A332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proofErr w:type="spellStart"/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Взам</w:t>
                          </w:r>
                          <w:proofErr w:type="spellEnd"/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6F8B864F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:rsidRPr="00333DEE" w14:paraId="2C18B27E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1D2967E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6E436D6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:rsidRPr="00333DEE" w14:paraId="36FCCC1D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4A846443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4074C09" w14:textId="77777777" w:rsidR="00310314" w:rsidRPr="00333DEE" w:rsidRDefault="00310314">
                          <w:pPr>
                            <w:ind w:left="113" w:right="113"/>
                            <w:jc w:val="center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1B2F3C05" w14:textId="77777777" w:rsidR="00310314" w:rsidRPr="00333DEE" w:rsidRDefault="00310314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34A23" w14:textId="77777777" w:rsidR="00310314" w:rsidRDefault="00025F0C">
    <w:pPr>
      <w:pStyle w:val="af7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63CBB6F4" wp14:editId="19368E40">
              <wp:simplePos x="0" y="0"/>
              <wp:positionH relativeFrom="column">
                <wp:posOffset>-632460</wp:posOffset>
              </wp:positionH>
              <wp:positionV relativeFrom="paragraph">
                <wp:posOffset>244475</wp:posOffset>
              </wp:positionV>
              <wp:extent cx="386715" cy="4302760"/>
              <wp:effectExtent l="0" t="0" r="0" b="0"/>
              <wp:wrapNone/>
              <wp:docPr id="2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6715" cy="4302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691" w:type="dxa"/>
                            <w:tblInd w:w="-15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407"/>
                          </w:tblGrid>
                          <w:tr w:rsidR="00310314" w:rsidRPr="00333DEE" w14:paraId="23E8AE24" w14:textId="77777777" w:rsidTr="00333DEE">
                            <w:trPr>
                              <w:cantSplit/>
                              <w:trHeight w:val="334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403282B7" w14:textId="77777777" w:rsidR="00310314" w:rsidRPr="00333DEE" w:rsidRDefault="00310314" w:rsidP="00333DEE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Первое применение</w:t>
                                </w:r>
                              </w:p>
                            </w:tc>
                            <w:tc>
                              <w:tcPr>
                                <w:tcW w:w="407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6CCD8809" w14:textId="77777777" w:rsidR="00310314" w:rsidRPr="00333DEE" w:rsidRDefault="00310314">
                                <w:pPr>
                                  <w:spacing w:before="40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310314" w:rsidRPr="00333DEE" w14:paraId="1EF8208B" w14:textId="77777777" w:rsidTr="00333DEE">
                            <w:trPr>
                              <w:cantSplit/>
                              <w:trHeight w:val="334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306D7212" w14:textId="77777777" w:rsidR="00310314" w:rsidRPr="00333DEE" w:rsidRDefault="00310314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proofErr w:type="gramStart"/>
                                <w:r w:rsidRPr="00333DEE">
                                  <w:rPr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Справ.№</w:t>
                                </w:r>
                                <w:proofErr w:type="gramEnd"/>
                              </w:p>
                            </w:tc>
                            <w:tc>
                              <w:tcPr>
                                <w:tcW w:w="407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71BDF1F4" w14:textId="77777777" w:rsidR="00310314" w:rsidRPr="00333DEE" w:rsidRDefault="00310314">
                                <w:pPr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</w:tbl>
                        <w:p w14:paraId="30053490" w14:textId="77777777" w:rsidR="00310314" w:rsidRPr="00333DEE" w:rsidRDefault="00310314">
                          <w:pPr>
                            <w:ind w:left="113" w:right="113"/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CBB6F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9" type="#_x0000_t202" style="position:absolute;left:0;text-align:left;margin-left:-49.8pt;margin-top:19.25pt;width:30.45pt;height:338.8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" filled="f" stroked="f">
              <v:textbox inset="0,0,0,0">
                <w:txbxContent>
                  <w:tbl>
                    <w:tblPr>
                      <w:tblW w:w="691" w:type="dxa"/>
                      <w:tblInd w:w="-15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407"/>
                    </w:tblGrid>
                    <w:tr w:rsidR="00310314" w:rsidRPr="00333DEE" w14:paraId="23E8AE24" w14:textId="77777777" w:rsidTr="00333DEE">
                      <w:trPr>
                        <w:cantSplit/>
                        <w:trHeight w:val="3340"/>
                      </w:trPr>
                      <w:tc>
                        <w:tcPr>
                          <w:tcW w:w="28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403282B7" w14:textId="77777777" w:rsidR="00310314" w:rsidRPr="00333DEE" w:rsidRDefault="00310314" w:rsidP="00333DEE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  <w:t>Первое применение</w:t>
                          </w:r>
                        </w:p>
                      </w:tc>
                      <w:tc>
                        <w:tcPr>
                          <w:tcW w:w="407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6CCD8809" w14:textId="77777777" w:rsidR="00310314" w:rsidRPr="00333DEE" w:rsidRDefault="00310314">
                          <w:pPr>
                            <w:spacing w:before="40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310314" w:rsidRPr="00333DEE" w14:paraId="1EF8208B" w14:textId="77777777" w:rsidTr="00333DEE">
                      <w:trPr>
                        <w:cantSplit/>
                        <w:trHeight w:val="3340"/>
                      </w:trPr>
                      <w:tc>
                        <w:tcPr>
                          <w:tcW w:w="28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306D7212" w14:textId="77777777" w:rsidR="00310314" w:rsidRPr="00333DEE" w:rsidRDefault="00310314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proofErr w:type="gramStart"/>
                          <w:r w:rsidRPr="00333DEE">
                            <w:rPr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  <w:t>Справ.№</w:t>
                          </w:r>
                          <w:proofErr w:type="gramEnd"/>
                        </w:p>
                      </w:tc>
                      <w:tc>
                        <w:tcPr>
                          <w:tcW w:w="407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71BDF1F4" w14:textId="77777777" w:rsidR="00310314" w:rsidRPr="00333DEE" w:rsidRDefault="00310314">
                          <w:pPr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14:paraId="30053490" w14:textId="77777777" w:rsidR="00310314" w:rsidRPr="00333DEE" w:rsidRDefault="00310314">
                    <w:pPr>
                      <w:ind w:left="113" w:right="113"/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5CFBFE65" wp14:editId="4A5B5E07">
              <wp:simplePos x="0" y="0"/>
              <wp:positionH relativeFrom="page">
                <wp:posOffset>702310</wp:posOffset>
              </wp:positionH>
              <wp:positionV relativeFrom="page">
                <wp:posOffset>259080</wp:posOffset>
              </wp:positionV>
              <wp:extent cx="6610985" cy="10123170"/>
              <wp:effectExtent l="16510" t="11430" r="11430" b="9525"/>
              <wp:wrapNone/>
              <wp:docPr id="2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1012317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1034058" id="Rectangle 1" o:spid="_x0000_s1026" style="position:absolute;margin-left:55.3pt;margin-top:20.4pt;width:520.55pt;height:797.1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" filled="f" strokeweight="1.5pt">
              <w10:wrap anchorx="page" anchory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281ABE" w14:textId="77777777" w:rsidR="00310314" w:rsidRDefault="00025F0C">
    <w:pPr>
      <w:pStyle w:val="af7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3C13772" wp14:editId="6678EA1A">
              <wp:simplePos x="0" y="0"/>
              <wp:positionH relativeFrom="column">
                <wp:posOffset>-633730</wp:posOffset>
              </wp:positionH>
              <wp:positionV relativeFrom="paragraph">
                <wp:posOffset>243840</wp:posOffset>
              </wp:positionV>
              <wp:extent cx="386715" cy="4302760"/>
              <wp:effectExtent l="4445" t="0" r="0" b="0"/>
              <wp:wrapNone/>
              <wp:docPr id="16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6715" cy="4302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12" w:space="0" w:color="000000"/>
                              <w:left w:val="single" w:sz="12" w:space="0" w:color="000000"/>
                              <w:bottom w:val="single" w:sz="12" w:space="0" w:color="000000"/>
                              <w:right w:val="single" w:sz="12" w:space="0" w:color="000000"/>
                              <w:insideH w:val="single" w:sz="12" w:space="0" w:color="000000"/>
                              <w:insideV w:val="single" w:sz="12" w:space="0" w:color="000000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284"/>
                          </w:tblGrid>
                          <w:tr w:rsidR="00310314" w14:paraId="738F5F04" w14:textId="77777777">
                            <w:trPr>
                              <w:cantSplit/>
                              <w:trHeight w:val="334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10E67F6C" w14:textId="77777777" w:rsidR="00310314" w:rsidRDefault="0031031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Первое применение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75B31DE9" w14:textId="77777777" w:rsidR="00310314" w:rsidRDefault="00310314">
                                <w:pPr>
                                  <w:spacing w:before="4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  <w:tr w:rsidR="00310314" w14:paraId="2BC1383B" w14:textId="77777777">
                            <w:trPr>
                              <w:cantSplit/>
                              <w:trHeight w:val="334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5E3D0188" w14:textId="77777777" w:rsidR="00310314" w:rsidRDefault="0031031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8"/>
                                    <w:szCs w:val="18"/>
                                  </w:rPr>
                                  <w:t>Справ.№</w:t>
                                </w:r>
                                <w:proofErr w:type="gramEnd"/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000000"/>
                                  <w:left w:val="single" w:sz="12" w:space="0" w:color="000000"/>
                                  <w:bottom w:val="single" w:sz="12" w:space="0" w:color="000000"/>
                                  <w:right w:val="single" w:sz="12" w:space="0" w:color="000000"/>
                                </w:tcBorders>
                                <w:textDirection w:val="btLr"/>
                                <w:vAlign w:val="center"/>
                              </w:tcPr>
                              <w:p w14:paraId="65709998" w14:textId="77777777" w:rsidR="00310314" w:rsidRDefault="00310314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20"/>
                                    <w:szCs w:val="20"/>
                                  </w:rPr>
                                </w:pPr>
                              </w:p>
                            </w:tc>
                          </w:tr>
                        </w:tbl>
                        <w:p w14:paraId="2E970B5F" w14:textId="77777777" w:rsidR="00310314" w:rsidRDefault="00310314">
                          <w:pPr>
                            <w:ind w:left="113" w:right="113"/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3C13772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2" type="#_x0000_t202" style="position:absolute;left:0;text-align:left;margin-left:-49.9pt;margin-top:19.2pt;width:30.45pt;height:338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" filled="f" stroked="f">
              <v:textbox inset="0,0,0,0"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12" w:space="0" w:color="000000"/>
                        <w:left w:val="single" w:sz="12" w:space="0" w:color="000000"/>
                        <w:bottom w:val="single" w:sz="12" w:space="0" w:color="000000"/>
                        <w:right w:val="single" w:sz="12" w:space="0" w:color="000000"/>
                        <w:insideH w:val="single" w:sz="12" w:space="0" w:color="000000"/>
                        <w:insideV w:val="single" w:sz="12" w:space="0" w:color="000000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284"/>
                    </w:tblGrid>
                    <w:tr w:rsidR="00310314" w14:paraId="738F5F04" w14:textId="77777777">
                      <w:trPr>
                        <w:cantSplit/>
                        <w:trHeight w:val="3340"/>
                      </w:trPr>
                      <w:tc>
                        <w:tcPr>
                          <w:tcW w:w="28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10E67F6C" w14:textId="77777777" w:rsidR="00310314" w:rsidRDefault="0031031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  <w:t>Первое применение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75B31DE9" w14:textId="77777777" w:rsidR="00310314" w:rsidRDefault="00310314">
                          <w:pPr>
                            <w:spacing w:before="40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  <w:tr w:rsidR="00310314" w14:paraId="2BC1383B" w14:textId="77777777">
                      <w:trPr>
                        <w:cantSplit/>
                        <w:trHeight w:val="3340"/>
                      </w:trPr>
                      <w:tc>
                        <w:tcPr>
                          <w:tcW w:w="28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5E3D0188" w14:textId="77777777" w:rsidR="00310314" w:rsidRDefault="0031031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</w:pP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8"/>
                              <w:szCs w:val="18"/>
                            </w:rPr>
                            <w:t>Справ.№</w:t>
                          </w:r>
                          <w:proofErr w:type="gramEnd"/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000000"/>
                            <w:left w:val="single" w:sz="12" w:space="0" w:color="000000"/>
                            <w:bottom w:val="single" w:sz="12" w:space="0" w:color="000000"/>
                            <w:right w:val="single" w:sz="12" w:space="0" w:color="000000"/>
                          </w:tcBorders>
                          <w:textDirection w:val="btLr"/>
                          <w:vAlign w:val="center"/>
                        </w:tcPr>
                        <w:p w14:paraId="65709998" w14:textId="77777777" w:rsidR="00310314" w:rsidRDefault="00310314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20"/>
                              <w:szCs w:val="20"/>
                            </w:rPr>
                          </w:pPr>
                        </w:p>
                      </w:tc>
                    </w:tr>
                  </w:tbl>
                  <w:p w14:paraId="2E970B5F" w14:textId="77777777" w:rsidR="00310314" w:rsidRDefault="00310314">
                    <w:pPr>
                      <w:ind w:left="113" w:right="113"/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7B9D18B" wp14:editId="3EA8A321">
              <wp:simplePos x="0" y="0"/>
              <wp:positionH relativeFrom="column">
                <wp:posOffset>-491490</wp:posOffset>
              </wp:positionH>
              <wp:positionV relativeFrom="paragraph">
                <wp:posOffset>5121275</wp:posOffset>
              </wp:positionV>
              <wp:extent cx="394970" cy="5465445"/>
              <wp:effectExtent l="3810" t="0" r="1270" b="0"/>
              <wp:wrapNone/>
              <wp:docPr id="15" name="Rectangl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4970" cy="546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5" w:type="dxa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284"/>
                          </w:tblGrid>
                          <w:tr w:rsidR="00310314" w14:paraId="03B8790E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53117C6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769DFB9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5D884B5D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708AE14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Инв. № 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дубл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030B249D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7A136BF0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0C00EB2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Взам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300A052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6BC02C98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620C3A8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1FEEC68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14:paraId="25F24037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67BA2C1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01F905F" w14:textId="77777777" w:rsidR="00310314" w:rsidRDefault="00310314">
                                <w:pPr>
                                  <w:ind w:left="113" w:right="113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59963E31" w14:textId="77777777" w:rsidR="00310314" w:rsidRDefault="00310314">
                          <w:pPr>
                            <w:jc w:val="center"/>
                            <w:rPr>
                              <w:rFonts w:ascii="Times New Roman CYR" w:hAnsi="Times New Roman CYR" w:cs="Times New Roman CYR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B9D18B" id="Rectangle 14" o:spid="_x0000_s1033" style="position:absolute;left:0;text-align:left;margin-left:-38.7pt;margin-top:403.25pt;width:31.1pt;height:430.3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" filled="f" stroked="f" strokecolor="white" strokeweight="1pt">
              <v:textbox inset="1pt,1pt,1pt,1pt">
                <w:txbxContent>
                  <w:tbl>
                    <w:tblPr>
                      <w:tblW w:w="0" w:type="auto"/>
                      <w:tblInd w:w="15" w:type="dxa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284"/>
                    </w:tblGrid>
                    <w:tr w:rsidR="00310314" w14:paraId="03B8790E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453117C6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0769DFB9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5D884B5D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708AE14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Инв. № 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дубл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030B249D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7A136BF0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0C00EB2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Взам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300A052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6BC02C98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5620C3A8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41FEEC68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14:paraId="25F24037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467BA2C1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01F905F" w14:textId="77777777" w:rsidR="00310314" w:rsidRDefault="00310314">
                          <w:pPr>
                            <w:ind w:left="113" w:right="113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59963E31" w14:textId="77777777" w:rsidR="00310314" w:rsidRDefault="00310314">
                    <w:pPr>
                      <w:jc w:val="center"/>
                      <w:rPr>
                        <w:rFonts w:ascii="Times New Roman CYR" w:hAnsi="Times New Roman CYR" w:cs="Times New Roman CYR"/>
                      </w:rPr>
                    </w:pP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686F676" wp14:editId="62AA0606">
              <wp:simplePos x="0" y="0"/>
              <wp:positionH relativeFrom="column">
                <wp:posOffset>-119380</wp:posOffset>
              </wp:positionH>
              <wp:positionV relativeFrom="page">
                <wp:posOffset>412750</wp:posOffset>
              </wp:positionV>
              <wp:extent cx="6610985" cy="10123170"/>
              <wp:effectExtent l="13970" t="12700" r="13970" b="17780"/>
              <wp:wrapNone/>
              <wp:docPr id="14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1012317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6B0327" id="Rectangle 13" o:spid="_x0000_s1026" style="position:absolute;margin-left:-9.4pt;margin-top:32.5pt;width:520.55pt;height:797.1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" filled="f" strokeweight="1.5pt">
              <w10:wrap anchory="page"/>
            </v:rect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EF1AC1" w14:textId="77777777" w:rsidR="00310314" w:rsidRDefault="00025F0C">
    <w:pPr>
      <w:pStyle w:val="af7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DC2EF97" wp14:editId="4A6E5A5B">
              <wp:simplePos x="0" y="0"/>
              <wp:positionH relativeFrom="column">
                <wp:posOffset>-643890</wp:posOffset>
              </wp:positionH>
              <wp:positionV relativeFrom="paragraph">
                <wp:posOffset>4959350</wp:posOffset>
              </wp:positionV>
              <wp:extent cx="394970" cy="5465445"/>
              <wp:effectExtent l="3810" t="0" r="1270" b="0"/>
              <wp:wrapNone/>
              <wp:docPr id="10" name="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94970" cy="5465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5" w:type="dxa"/>
                            <w:tblBorders>
                              <w:top w:val="single" w:sz="12" w:space="0" w:color="auto"/>
                              <w:left w:val="single" w:sz="12" w:space="0" w:color="auto"/>
                              <w:bottom w:val="single" w:sz="12" w:space="0" w:color="auto"/>
                              <w:right w:val="single" w:sz="12" w:space="0" w:color="auto"/>
                              <w:insideH w:val="single" w:sz="12" w:space="0" w:color="auto"/>
                              <w:insideV w:val="single" w:sz="12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284"/>
                          </w:tblGrid>
                          <w:tr w:rsidR="00310314" w:rsidRPr="00FE32EF" w14:paraId="20999288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DD8FACC" w14:textId="77777777" w:rsidR="00310314" w:rsidRPr="00FE32EF" w:rsidRDefault="00310314">
                                <w:pPr>
                                  <w:ind w:left="113" w:right="113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FE32EF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81A3614" w14:textId="77777777" w:rsidR="00310314" w:rsidRPr="00FE32EF" w:rsidRDefault="00310314">
                                <w:pPr>
                                  <w:ind w:left="113" w:right="113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:rsidRPr="00FE32EF" w14:paraId="72DBBB3A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E972939" w14:textId="77777777" w:rsidR="00310314" w:rsidRPr="00FE32EF" w:rsidRDefault="00310314">
                                <w:pPr>
                                  <w:ind w:left="113" w:right="113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FE32EF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Инв. № </w:t>
                                </w:r>
                                <w:proofErr w:type="spellStart"/>
                                <w:r w:rsidRPr="00FE32EF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дубл</w:t>
                                </w:r>
                                <w:proofErr w:type="spellEnd"/>
                                <w:r w:rsidRPr="00FE32EF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81543ED" w14:textId="77777777" w:rsidR="00310314" w:rsidRPr="00FE32EF" w:rsidRDefault="00310314">
                                <w:pPr>
                                  <w:ind w:left="113" w:right="113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:rsidRPr="00FE32EF" w14:paraId="30B35523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2AAA1FE" w14:textId="77777777" w:rsidR="00310314" w:rsidRPr="00FE32EF" w:rsidRDefault="00310314">
                                <w:pPr>
                                  <w:ind w:left="113" w:right="113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FE32EF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Взам</w:t>
                                </w:r>
                                <w:proofErr w:type="spellEnd"/>
                                <w:r w:rsidRPr="00FE32EF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. инв. №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17158C48" w14:textId="77777777" w:rsidR="00310314" w:rsidRPr="00FE32EF" w:rsidRDefault="00310314">
                                <w:pPr>
                                  <w:ind w:left="113" w:right="113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:rsidRPr="00FE32EF" w14:paraId="1A57BFAD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AD5F548" w14:textId="77777777" w:rsidR="00310314" w:rsidRPr="00FE32EF" w:rsidRDefault="00310314">
                                <w:pPr>
                                  <w:ind w:left="113" w:right="113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FE32EF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D2FB5A1" w14:textId="77777777" w:rsidR="00310314" w:rsidRPr="00FE32EF" w:rsidRDefault="00310314">
                                <w:pPr>
                                  <w:ind w:left="113" w:right="113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310314" w:rsidRPr="00FE32EF" w14:paraId="79C3AFFF" w14:textId="77777777">
                            <w:trPr>
                              <w:cantSplit/>
                              <w:trHeight w:hRule="exact" w:val="1701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33610FB0" w14:textId="77777777" w:rsidR="00310314" w:rsidRPr="00FE32EF" w:rsidRDefault="00310314">
                                <w:pPr>
                                  <w:ind w:left="113" w:right="113"/>
                                  <w:jc w:val="center"/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FE32EF"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284" w:type="dxa"/>
                                <w:tcBorders>
                                  <w:top w:val="single" w:sz="12" w:space="0" w:color="auto"/>
                                  <w:left w:val="single" w:sz="12" w:space="0" w:color="auto"/>
                                  <w:bottom w:val="single" w:sz="12" w:space="0" w:color="auto"/>
                                  <w:right w:val="single" w:sz="12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2DA3A37D" w14:textId="77777777" w:rsidR="00310314" w:rsidRPr="00FE32EF" w:rsidRDefault="00310314">
                                <w:pPr>
                                  <w:ind w:left="113" w:right="113"/>
                                  <w:jc w:val="center"/>
                                  <w:rPr>
                                    <w:i/>
                                    <w:iCs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6343D5AD" w14:textId="77777777" w:rsidR="00310314" w:rsidRPr="00FE32EF" w:rsidRDefault="00310314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DC2EF97" id="Rectangle 20" o:spid="_x0000_s1037" style="position:absolute;left:0;text-align:left;margin-left:-50.7pt;margin-top:390.5pt;width:31.1pt;height:430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" filled="f" stroked="f" strokecolor="white" strokeweight="1pt">
              <v:textbox inset="1pt,1pt,1pt,1pt">
                <w:txbxContent>
                  <w:tbl>
                    <w:tblPr>
                      <w:tblW w:w="0" w:type="auto"/>
                      <w:tblInd w:w="15" w:type="dxa"/>
                      <w:tblBorders>
                        <w:top w:val="single" w:sz="12" w:space="0" w:color="auto"/>
                        <w:left w:val="single" w:sz="12" w:space="0" w:color="auto"/>
                        <w:bottom w:val="single" w:sz="12" w:space="0" w:color="auto"/>
                        <w:right w:val="single" w:sz="12" w:space="0" w:color="auto"/>
                        <w:insideH w:val="single" w:sz="12" w:space="0" w:color="auto"/>
                        <w:insideV w:val="single" w:sz="12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284"/>
                    </w:tblGrid>
                    <w:tr w:rsidR="00310314" w:rsidRPr="00FE32EF" w14:paraId="20999288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2DD8FACC" w14:textId="77777777" w:rsidR="00310314" w:rsidRPr="00FE32EF" w:rsidRDefault="00310314">
                          <w:pPr>
                            <w:ind w:left="113" w:right="113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FE32EF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81A3614" w14:textId="77777777" w:rsidR="00310314" w:rsidRPr="00FE32EF" w:rsidRDefault="00310314">
                          <w:pPr>
                            <w:ind w:left="113" w:right="113"/>
                            <w:jc w:val="center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:rsidRPr="00FE32EF" w14:paraId="72DBBB3A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E972939" w14:textId="77777777" w:rsidR="00310314" w:rsidRPr="00FE32EF" w:rsidRDefault="00310314">
                          <w:pPr>
                            <w:ind w:left="113" w:right="113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FE32EF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 xml:space="preserve">Инв. № </w:t>
                          </w:r>
                          <w:proofErr w:type="spellStart"/>
                          <w:r w:rsidRPr="00FE32EF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дубл</w:t>
                          </w:r>
                          <w:proofErr w:type="spellEnd"/>
                          <w:r w:rsidRPr="00FE32EF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481543ED" w14:textId="77777777" w:rsidR="00310314" w:rsidRPr="00FE32EF" w:rsidRDefault="00310314">
                          <w:pPr>
                            <w:ind w:left="113" w:right="113"/>
                            <w:jc w:val="center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:rsidRPr="00FE32EF" w14:paraId="30B35523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72AAA1FE" w14:textId="77777777" w:rsidR="00310314" w:rsidRPr="00FE32EF" w:rsidRDefault="00310314">
                          <w:pPr>
                            <w:ind w:left="113" w:right="113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E32EF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Взам</w:t>
                          </w:r>
                          <w:proofErr w:type="spellEnd"/>
                          <w:r w:rsidRPr="00FE32EF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. инв. №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17158C48" w14:textId="77777777" w:rsidR="00310314" w:rsidRPr="00FE32EF" w:rsidRDefault="00310314">
                          <w:pPr>
                            <w:ind w:left="113" w:right="113"/>
                            <w:jc w:val="center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:rsidRPr="00FE32EF" w14:paraId="1A57BFAD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6AD5F548" w14:textId="77777777" w:rsidR="00310314" w:rsidRPr="00FE32EF" w:rsidRDefault="00310314">
                          <w:pPr>
                            <w:ind w:left="113" w:right="113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FE32EF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2D2FB5A1" w14:textId="77777777" w:rsidR="00310314" w:rsidRPr="00FE32EF" w:rsidRDefault="00310314">
                          <w:pPr>
                            <w:ind w:left="113" w:right="113"/>
                            <w:jc w:val="center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310314" w:rsidRPr="00FE32EF" w14:paraId="79C3AFFF" w14:textId="77777777">
                      <w:trPr>
                        <w:cantSplit/>
                        <w:trHeight w:hRule="exact" w:val="1701"/>
                      </w:trPr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33610FB0" w14:textId="77777777" w:rsidR="00310314" w:rsidRPr="00FE32EF" w:rsidRDefault="00310314">
                          <w:pPr>
                            <w:ind w:left="113" w:right="113"/>
                            <w:jc w:val="center"/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FE32EF"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Инв. № подл.</w:t>
                          </w:r>
                        </w:p>
                      </w:tc>
                      <w:tc>
                        <w:tcPr>
                          <w:tcW w:w="284" w:type="dxa"/>
                          <w:tcBorders>
                            <w:top w:val="single" w:sz="12" w:space="0" w:color="auto"/>
                            <w:left w:val="single" w:sz="12" w:space="0" w:color="auto"/>
                            <w:bottom w:val="single" w:sz="12" w:space="0" w:color="auto"/>
                            <w:right w:val="single" w:sz="12" w:space="0" w:color="auto"/>
                          </w:tcBorders>
                          <w:textDirection w:val="btLr"/>
                          <w:vAlign w:val="center"/>
                        </w:tcPr>
                        <w:p w14:paraId="2DA3A37D" w14:textId="77777777" w:rsidR="00310314" w:rsidRPr="00FE32EF" w:rsidRDefault="00310314">
                          <w:pPr>
                            <w:ind w:left="113" w:right="113"/>
                            <w:jc w:val="center"/>
                            <w:rPr>
                              <w:i/>
                              <w:iCs/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6343D5AD" w14:textId="77777777" w:rsidR="00310314" w:rsidRPr="00FE32EF" w:rsidRDefault="00310314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8D417C" wp14:editId="7415DF27">
              <wp:simplePos x="0" y="0"/>
              <wp:positionH relativeFrom="page">
                <wp:posOffset>702310</wp:posOffset>
              </wp:positionH>
              <wp:positionV relativeFrom="page">
                <wp:posOffset>259080</wp:posOffset>
              </wp:positionV>
              <wp:extent cx="6610985" cy="10123170"/>
              <wp:effectExtent l="16510" t="11430" r="11430" b="9525"/>
              <wp:wrapNone/>
              <wp:docPr id="9" name="Rectangl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0985" cy="1012317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4E18F7" id="Rectangle 19" o:spid="_x0000_s1026" style="position:absolute;margin-left:55.3pt;margin-top:20.4pt;width:520.55pt;height:797.1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" filled="f" strokeweight="1.5pt">
              <w10:wrap anchorx="page" anchory="page"/>
            </v:rect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8D90B" w14:textId="77777777" w:rsidR="00310314" w:rsidRDefault="00310314">
    <w:pPr>
      <w:pStyle w:val="af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228E1"/>
    <w:multiLevelType w:val="hybridMultilevel"/>
    <w:tmpl w:val="E618DC60"/>
    <w:lvl w:ilvl="0" w:tplc="04190001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DE609A"/>
    <w:multiLevelType w:val="hybridMultilevel"/>
    <w:tmpl w:val="D0F6F61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B80CF6">
      <w:start w:val="1"/>
      <w:numFmt w:val="bullet"/>
      <w:lvlText w:val=""/>
      <w:lvlJc w:val="left"/>
      <w:pPr>
        <w:tabs>
          <w:tab w:val="num" w:pos="2160"/>
        </w:tabs>
        <w:ind w:left="2140" w:hanging="34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466F7C"/>
    <w:multiLevelType w:val="multilevel"/>
    <w:tmpl w:val="088677A8"/>
    <w:lvl w:ilvl="0">
      <w:start w:val="1"/>
      <w:numFmt w:val="decimal"/>
      <w:lvlText w:val="%1"/>
      <w:lvlJc w:val="left"/>
      <w:pPr>
        <w:tabs>
          <w:tab w:val="num" w:pos="886"/>
        </w:tabs>
        <w:ind w:left="466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906"/>
        </w:tabs>
        <w:ind w:left="1186" w:firstLine="0"/>
      </w:pPr>
      <w:rPr>
        <w:rFonts w:hint="default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1906"/>
        </w:tabs>
        <w:ind w:left="1186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2506"/>
        </w:tabs>
        <w:ind w:left="1426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26"/>
        </w:tabs>
        <w:ind w:left="118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986"/>
        </w:tabs>
        <w:ind w:left="1186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986"/>
        </w:tabs>
        <w:ind w:left="1186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346"/>
        </w:tabs>
        <w:ind w:left="1186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06"/>
        </w:tabs>
        <w:ind w:left="1186" w:firstLine="0"/>
      </w:pPr>
      <w:rPr>
        <w:rFonts w:hint="default"/>
      </w:rPr>
    </w:lvl>
  </w:abstractNum>
  <w:abstractNum w:abstractNumId="3" w15:restartNumberingAfterBreak="0">
    <w:nsid w:val="056A6BA7"/>
    <w:multiLevelType w:val="hybridMultilevel"/>
    <w:tmpl w:val="795E71C8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16B0E6BE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A563918"/>
    <w:multiLevelType w:val="hybridMultilevel"/>
    <w:tmpl w:val="0A2C9F9C"/>
    <w:lvl w:ilvl="0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B80CF6">
      <w:start w:val="1"/>
      <w:numFmt w:val="bullet"/>
      <w:lvlText w:val=""/>
      <w:lvlJc w:val="left"/>
      <w:pPr>
        <w:tabs>
          <w:tab w:val="num" w:pos="2160"/>
        </w:tabs>
        <w:ind w:left="2140" w:hanging="34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6B328F"/>
    <w:multiLevelType w:val="hybridMultilevel"/>
    <w:tmpl w:val="105E662A"/>
    <w:lvl w:ilvl="0" w:tplc="0419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2B277C4"/>
    <w:multiLevelType w:val="multilevel"/>
    <w:tmpl w:val="E556D010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2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72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720" w:firstLine="0"/>
      </w:pPr>
      <w:rPr>
        <w:rFonts w:hint="default"/>
      </w:rPr>
    </w:lvl>
  </w:abstractNum>
  <w:abstractNum w:abstractNumId="7" w15:restartNumberingAfterBreak="0">
    <w:nsid w:val="14204850"/>
    <w:multiLevelType w:val="multilevel"/>
    <w:tmpl w:val="04190025"/>
    <w:lvl w:ilvl="0">
      <w:start w:val="1"/>
      <w:numFmt w:val="decimal"/>
      <w:pStyle w:val="a0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8" w15:restartNumberingAfterBreak="0">
    <w:nsid w:val="17EA1866"/>
    <w:multiLevelType w:val="multilevel"/>
    <w:tmpl w:val="35848350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1A3C3280"/>
    <w:multiLevelType w:val="multilevel"/>
    <w:tmpl w:val="0A2C9F9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40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EE1D23"/>
    <w:multiLevelType w:val="multilevel"/>
    <w:tmpl w:val="C53874B6"/>
    <w:lvl w:ilvl="0">
      <w:start w:val="1"/>
      <w:numFmt w:val="decimal"/>
      <w:lvlText w:val="%1"/>
      <w:lvlJc w:val="left"/>
      <w:pPr>
        <w:tabs>
          <w:tab w:val="num" w:pos="886"/>
        </w:tabs>
        <w:ind w:left="466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906"/>
        </w:tabs>
        <w:ind w:left="1186" w:firstLine="0"/>
      </w:pPr>
      <w:rPr>
        <w:rFonts w:hint="default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1906"/>
        </w:tabs>
        <w:ind w:left="1186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3%1.%2..%4"/>
      <w:lvlJc w:val="left"/>
      <w:pPr>
        <w:tabs>
          <w:tab w:val="num" w:pos="2506"/>
        </w:tabs>
        <w:ind w:left="1426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26"/>
        </w:tabs>
        <w:ind w:left="118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986"/>
        </w:tabs>
        <w:ind w:left="1186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986"/>
        </w:tabs>
        <w:ind w:left="1186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346"/>
        </w:tabs>
        <w:ind w:left="1186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06"/>
        </w:tabs>
        <w:ind w:left="1186" w:firstLine="0"/>
      </w:pPr>
      <w:rPr>
        <w:rFonts w:hint="default"/>
      </w:rPr>
    </w:lvl>
  </w:abstractNum>
  <w:abstractNum w:abstractNumId="11" w15:restartNumberingAfterBreak="0">
    <w:nsid w:val="204C2F91"/>
    <w:multiLevelType w:val="hybridMultilevel"/>
    <w:tmpl w:val="FDEAA38E"/>
    <w:lvl w:ilvl="0" w:tplc="4F90C0D2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6217B4" w:tentative="1">
      <w:start w:val="1"/>
      <w:numFmt w:val="lowerLetter"/>
      <w:lvlText w:val="%2."/>
      <w:lvlJc w:val="left"/>
      <w:pPr>
        <w:tabs>
          <w:tab w:val="num" w:pos="646"/>
        </w:tabs>
        <w:ind w:left="646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366"/>
        </w:tabs>
        <w:ind w:left="136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086"/>
        </w:tabs>
        <w:ind w:left="208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2806"/>
        </w:tabs>
        <w:ind w:left="280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526"/>
        </w:tabs>
        <w:ind w:left="352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246"/>
        </w:tabs>
        <w:ind w:left="424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4966"/>
        </w:tabs>
        <w:ind w:left="496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5686"/>
        </w:tabs>
        <w:ind w:left="5686" w:hanging="180"/>
      </w:pPr>
    </w:lvl>
  </w:abstractNum>
  <w:abstractNum w:abstractNumId="12" w15:restartNumberingAfterBreak="0">
    <w:nsid w:val="24131E99"/>
    <w:multiLevelType w:val="multilevel"/>
    <w:tmpl w:val="A23A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40" w:hanging="34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8E38E6"/>
    <w:multiLevelType w:val="multilevel"/>
    <w:tmpl w:val="E556D010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2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72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720" w:firstLine="0"/>
      </w:pPr>
      <w:rPr>
        <w:rFonts w:hint="default"/>
      </w:rPr>
    </w:lvl>
  </w:abstractNum>
  <w:abstractNum w:abstractNumId="14" w15:restartNumberingAfterBreak="0">
    <w:nsid w:val="27F81B6A"/>
    <w:multiLevelType w:val="hybridMultilevel"/>
    <w:tmpl w:val="B484E058"/>
    <w:lvl w:ilvl="0" w:tplc="4F90C0D2">
      <w:start w:val="1"/>
      <w:numFmt w:val="bullet"/>
      <w:pStyle w:val="a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6217B4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92824D1"/>
    <w:multiLevelType w:val="hybridMultilevel"/>
    <w:tmpl w:val="4150E4E6"/>
    <w:lvl w:ilvl="0" w:tplc="4F90C0D2">
      <w:start w:val="1"/>
      <w:numFmt w:val="bullet"/>
      <w:pStyle w:val="a2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86217B4" w:tentative="1">
      <w:start w:val="1"/>
      <w:numFmt w:val="bullet"/>
      <w:lvlText w:val="o"/>
      <w:lvlJc w:val="left"/>
      <w:pPr>
        <w:tabs>
          <w:tab w:val="num" w:pos="1452"/>
        </w:tabs>
        <w:ind w:left="1452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72"/>
        </w:tabs>
        <w:ind w:left="2172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92"/>
        </w:tabs>
        <w:ind w:left="2892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12"/>
        </w:tabs>
        <w:ind w:left="3612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32"/>
        </w:tabs>
        <w:ind w:left="4332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52"/>
        </w:tabs>
        <w:ind w:left="5052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72"/>
        </w:tabs>
        <w:ind w:left="5772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92"/>
        </w:tabs>
        <w:ind w:left="6492" w:hanging="360"/>
      </w:pPr>
      <w:rPr>
        <w:rFonts w:ascii="Wingdings" w:hAnsi="Wingdings" w:hint="default"/>
      </w:rPr>
    </w:lvl>
  </w:abstractNum>
  <w:abstractNum w:abstractNumId="16" w15:restartNumberingAfterBreak="0">
    <w:nsid w:val="2D6C31B2"/>
    <w:multiLevelType w:val="hybridMultilevel"/>
    <w:tmpl w:val="89E0CF54"/>
    <w:lvl w:ilvl="0" w:tplc="F0D6D6D8">
      <w:start w:val="1"/>
      <w:numFmt w:val="bullet"/>
      <w:pStyle w:val="a3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24957B0"/>
    <w:multiLevelType w:val="multilevel"/>
    <w:tmpl w:val="8B14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4D4C1B"/>
    <w:multiLevelType w:val="hybridMultilevel"/>
    <w:tmpl w:val="B6D207E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pStyle w:val="5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A82B85"/>
    <w:multiLevelType w:val="hybridMultilevel"/>
    <w:tmpl w:val="A036A4FC"/>
    <w:lvl w:ilvl="0" w:tplc="EDDA5226">
      <w:start w:val="1"/>
      <w:numFmt w:val="decimal"/>
      <w:pStyle w:val="2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49FC05BE"/>
    <w:multiLevelType w:val="multilevel"/>
    <w:tmpl w:val="12CA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6206B8"/>
    <w:multiLevelType w:val="hybridMultilevel"/>
    <w:tmpl w:val="CB18FF00"/>
    <w:lvl w:ilvl="0" w:tplc="DBA4BAD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225861"/>
    <w:multiLevelType w:val="multilevel"/>
    <w:tmpl w:val="87EA97D8"/>
    <w:lvl w:ilvl="0">
      <w:start w:val="1"/>
      <w:numFmt w:val="decimal"/>
      <w:pStyle w:val="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1800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20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2880"/>
        </w:tabs>
        <w:ind w:left="72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3240"/>
        </w:tabs>
        <w:ind w:left="720" w:firstLine="0"/>
      </w:pPr>
      <w:rPr>
        <w:rFonts w:hint="default"/>
      </w:rPr>
    </w:lvl>
  </w:abstractNum>
  <w:abstractNum w:abstractNumId="23" w15:restartNumberingAfterBreak="0">
    <w:nsid w:val="57565433"/>
    <w:multiLevelType w:val="multilevel"/>
    <w:tmpl w:val="06008898"/>
    <w:lvl w:ilvl="0">
      <w:start w:val="1"/>
      <w:numFmt w:val="decimal"/>
      <w:lvlText w:val="%1"/>
      <w:lvlJc w:val="center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2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72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720" w:firstLine="0"/>
      </w:pPr>
      <w:rPr>
        <w:rFonts w:hint="default"/>
      </w:rPr>
    </w:lvl>
  </w:abstractNum>
  <w:abstractNum w:abstractNumId="24" w15:restartNumberingAfterBreak="0">
    <w:nsid w:val="5BE77EA5"/>
    <w:multiLevelType w:val="hybridMultilevel"/>
    <w:tmpl w:val="A6C4521A"/>
    <w:lvl w:ilvl="0" w:tplc="5F62B258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CDE6E27"/>
    <w:multiLevelType w:val="hybridMultilevel"/>
    <w:tmpl w:val="C1241A98"/>
    <w:lvl w:ilvl="0" w:tplc="85407FEE">
      <w:start w:val="1"/>
      <w:numFmt w:val="bullet"/>
      <w:pStyle w:val="10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CE753EF"/>
    <w:multiLevelType w:val="hybridMultilevel"/>
    <w:tmpl w:val="A296FD34"/>
    <w:lvl w:ilvl="0" w:tplc="EDDA5226">
      <w:start w:val="1"/>
      <w:numFmt w:val="russianLow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>
      <w:start w:val="1"/>
      <w:numFmt w:val="bullet"/>
      <w:lvlText w:val=""/>
      <w:lvlJc w:val="left"/>
      <w:pPr>
        <w:tabs>
          <w:tab w:val="num" w:pos="2160"/>
        </w:tabs>
        <w:ind w:left="2101" w:hanging="301"/>
      </w:pPr>
      <w:rPr>
        <w:rFonts w:ascii="Symbol" w:hAnsi="Symbol" w:hint="default"/>
      </w:rPr>
    </w:lvl>
    <w:lvl w:ilvl="2" w:tplc="0419001B">
      <w:start w:val="1"/>
      <w:numFmt w:val="decimal"/>
      <w:pStyle w:val="a4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7" w15:restartNumberingAfterBreak="0">
    <w:nsid w:val="61361738"/>
    <w:multiLevelType w:val="hybridMultilevel"/>
    <w:tmpl w:val="D3B45074"/>
    <w:lvl w:ilvl="0" w:tplc="EDDA5226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19">
      <w:start w:val="1"/>
      <w:numFmt w:val="bullet"/>
      <w:pStyle w:val="21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5F046B"/>
    <w:multiLevelType w:val="multilevel"/>
    <w:tmpl w:val="E556D010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72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72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72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72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720" w:firstLine="0"/>
      </w:pPr>
      <w:rPr>
        <w:rFonts w:hint="default"/>
      </w:rPr>
    </w:lvl>
  </w:abstractNum>
  <w:abstractNum w:abstractNumId="29" w15:restartNumberingAfterBreak="0">
    <w:nsid w:val="66AF1922"/>
    <w:multiLevelType w:val="multilevel"/>
    <w:tmpl w:val="BCD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BC75AE"/>
    <w:multiLevelType w:val="multilevel"/>
    <w:tmpl w:val="9840524A"/>
    <w:lvl w:ilvl="0">
      <w:start w:val="1"/>
      <w:numFmt w:val="decimal"/>
      <w:lvlText w:val="%1"/>
      <w:lvlJc w:val="left"/>
      <w:pPr>
        <w:tabs>
          <w:tab w:val="num" w:pos="886"/>
        </w:tabs>
        <w:ind w:left="466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906"/>
        </w:tabs>
        <w:ind w:left="1186" w:firstLine="0"/>
      </w:pPr>
      <w:rPr>
        <w:rFonts w:hint="default"/>
      </w:rPr>
    </w:lvl>
    <w:lvl w:ilvl="2">
      <w:start w:val="1"/>
      <w:numFmt w:val="decimal"/>
      <w:lvlRestart w:val="0"/>
      <w:lvlText w:val="%1.%2.%3"/>
      <w:lvlJc w:val="left"/>
      <w:pPr>
        <w:tabs>
          <w:tab w:val="num" w:pos="1906"/>
        </w:tabs>
        <w:ind w:left="1186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3%1.%2..%4"/>
      <w:lvlJc w:val="left"/>
      <w:pPr>
        <w:tabs>
          <w:tab w:val="num" w:pos="2506"/>
        </w:tabs>
        <w:ind w:left="1426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626"/>
        </w:tabs>
        <w:ind w:left="1186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986"/>
        </w:tabs>
        <w:ind w:left="1186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986"/>
        </w:tabs>
        <w:ind w:left="1186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346"/>
        </w:tabs>
        <w:ind w:left="1186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706"/>
        </w:tabs>
        <w:ind w:left="1186" w:firstLine="0"/>
      </w:pPr>
      <w:rPr>
        <w:rFonts w:hint="default"/>
      </w:rPr>
    </w:lvl>
  </w:abstractNum>
  <w:abstractNum w:abstractNumId="31" w15:restartNumberingAfterBreak="0">
    <w:nsid w:val="6B5B4A5B"/>
    <w:multiLevelType w:val="hybridMultilevel"/>
    <w:tmpl w:val="6EC883A0"/>
    <w:lvl w:ilvl="0" w:tplc="4F90C0D2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pStyle w:val="30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CA6BD9"/>
    <w:multiLevelType w:val="hybridMultilevel"/>
    <w:tmpl w:val="6CD0E34C"/>
    <w:lvl w:ilvl="0" w:tplc="FFFFFFFF">
      <w:start w:val="1"/>
      <w:numFmt w:val="russianLow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7C64AEF"/>
    <w:multiLevelType w:val="multilevel"/>
    <w:tmpl w:val="DA9079FC"/>
    <w:lvl w:ilvl="0">
      <w:start w:val="1"/>
      <w:numFmt w:val="decimal"/>
      <w:pStyle w:val="a5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  <w:b/>
        <w:i w:val="0"/>
        <w:sz w:val="24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4" w15:restartNumberingAfterBreak="0">
    <w:nsid w:val="7D376798"/>
    <w:multiLevelType w:val="hybridMultilevel"/>
    <w:tmpl w:val="21AC3ECE"/>
    <w:lvl w:ilvl="0" w:tplc="EDDA5226">
      <w:start w:val="1"/>
      <w:numFmt w:val="bullet"/>
      <w:pStyle w:val="a6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93325963">
    <w:abstractNumId w:val="22"/>
  </w:num>
  <w:num w:numId="2" w16cid:durableId="1642299131">
    <w:abstractNumId w:val="11"/>
  </w:num>
  <w:num w:numId="3" w16cid:durableId="950405420">
    <w:abstractNumId w:val="1"/>
  </w:num>
  <w:num w:numId="4" w16cid:durableId="289751852">
    <w:abstractNumId w:val="18"/>
  </w:num>
  <w:num w:numId="5" w16cid:durableId="931548279">
    <w:abstractNumId w:val="22"/>
  </w:num>
  <w:num w:numId="6" w16cid:durableId="691685557">
    <w:abstractNumId w:val="22"/>
  </w:num>
  <w:num w:numId="7" w16cid:durableId="508494576">
    <w:abstractNumId w:val="22"/>
  </w:num>
  <w:num w:numId="8" w16cid:durableId="1895585219">
    <w:abstractNumId w:val="22"/>
  </w:num>
  <w:num w:numId="9" w16cid:durableId="1594045107">
    <w:abstractNumId w:val="22"/>
  </w:num>
  <w:num w:numId="10" w16cid:durableId="1173296581">
    <w:abstractNumId w:val="15"/>
  </w:num>
  <w:num w:numId="11" w16cid:durableId="1283462331">
    <w:abstractNumId w:val="34"/>
  </w:num>
  <w:num w:numId="12" w16cid:durableId="104883919">
    <w:abstractNumId w:val="25"/>
  </w:num>
  <w:num w:numId="13" w16cid:durableId="1737312731">
    <w:abstractNumId w:val="7"/>
  </w:num>
  <w:num w:numId="14" w16cid:durableId="358092363">
    <w:abstractNumId w:val="0"/>
  </w:num>
  <w:num w:numId="15" w16cid:durableId="292255802">
    <w:abstractNumId w:val="16"/>
  </w:num>
  <w:num w:numId="16" w16cid:durableId="446434619">
    <w:abstractNumId w:val="14"/>
  </w:num>
  <w:num w:numId="17" w16cid:durableId="1396780419">
    <w:abstractNumId w:val="27"/>
  </w:num>
  <w:num w:numId="18" w16cid:durableId="1049570390">
    <w:abstractNumId w:val="31"/>
  </w:num>
  <w:num w:numId="19" w16cid:durableId="623081777">
    <w:abstractNumId w:val="33"/>
  </w:num>
  <w:num w:numId="20" w16cid:durableId="355812609">
    <w:abstractNumId w:val="22"/>
  </w:num>
  <w:num w:numId="21" w16cid:durableId="2116627838">
    <w:abstractNumId w:val="22"/>
  </w:num>
  <w:num w:numId="22" w16cid:durableId="2107191012">
    <w:abstractNumId w:val="26"/>
  </w:num>
  <w:num w:numId="23" w16cid:durableId="588851874">
    <w:abstractNumId w:val="19"/>
  </w:num>
  <w:num w:numId="24" w16cid:durableId="906457277">
    <w:abstractNumId w:val="3"/>
  </w:num>
  <w:num w:numId="25" w16cid:durableId="1658995554">
    <w:abstractNumId w:val="32"/>
  </w:num>
  <w:num w:numId="26" w16cid:durableId="1219781242">
    <w:abstractNumId w:val="24"/>
  </w:num>
  <w:num w:numId="27" w16cid:durableId="1082919091">
    <w:abstractNumId w:val="23"/>
  </w:num>
  <w:num w:numId="28" w16cid:durableId="1934048218">
    <w:abstractNumId w:val="13"/>
  </w:num>
  <w:num w:numId="29" w16cid:durableId="1210536183">
    <w:abstractNumId w:val="29"/>
  </w:num>
  <w:num w:numId="30" w16cid:durableId="1510366304">
    <w:abstractNumId w:val="7"/>
  </w:num>
  <w:num w:numId="31" w16cid:durableId="590748079">
    <w:abstractNumId w:val="17"/>
  </w:num>
  <w:num w:numId="32" w16cid:durableId="256063841">
    <w:abstractNumId w:val="20"/>
  </w:num>
  <w:num w:numId="33" w16cid:durableId="99491365">
    <w:abstractNumId w:val="12"/>
  </w:num>
  <w:num w:numId="34" w16cid:durableId="431556571">
    <w:abstractNumId w:val="4"/>
  </w:num>
  <w:num w:numId="35" w16cid:durableId="367683099">
    <w:abstractNumId w:val="9"/>
  </w:num>
  <w:num w:numId="36" w16cid:durableId="1829125106">
    <w:abstractNumId w:val="10"/>
  </w:num>
  <w:num w:numId="37" w16cid:durableId="1781215576">
    <w:abstractNumId w:val="2"/>
  </w:num>
  <w:num w:numId="38" w16cid:durableId="960695438">
    <w:abstractNumId w:val="8"/>
  </w:num>
  <w:num w:numId="39" w16cid:durableId="1299074307">
    <w:abstractNumId w:val="30"/>
  </w:num>
  <w:num w:numId="40" w16cid:durableId="1100570066">
    <w:abstractNumId w:val="6"/>
  </w:num>
  <w:num w:numId="41" w16cid:durableId="24793338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595239871">
    <w:abstractNumId w:val="28"/>
  </w:num>
  <w:num w:numId="43" w16cid:durableId="217325792">
    <w:abstractNumId w:val="7"/>
  </w:num>
  <w:num w:numId="44" w16cid:durableId="1877498275">
    <w:abstractNumId w:val="7"/>
  </w:num>
  <w:num w:numId="45" w16cid:durableId="2049914211">
    <w:abstractNumId w:val="21"/>
  </w:num>
  <w:num w:numId="46" w16cid:durableId="1518890601">
    <w:abstractNumId w:val="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rawingGridHorizontalSpacing w:val="6"/>
  <w:drawingGridVerticalSpacing w:val="6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1A8"/>
    <w:rsid w:val="0000181B"/>
    <w:rsid w:val="00002A44"/>
    <w:rsid w:val="00002B2D"/>
    <w:rsid w:val="000061D2"/>
    <w:rsid w:val="000063F3"/>
    <w:rsid w:val="00007A69"/>
    <w:rsid w:val="0001247D"/>
    <w:rsid w:val="000125DF"/>
    <w:rsid w:val="00012D90"/>
    <w:rsid w:val="00013074"/>
    <w:rsid w:val="000149FB"/>
    <w:rsid w:val="000167DC"/>
    <w:rsid w:val="00016F70"/>
    <w:rsid w:val="00017B8A"/>
    <w:rsid w:val="00020506"/>
    <w:rsid w:val="00020766"/>
    <w:rsid w:val="00020DEE"/>
    <w:rsid w:val="00025F0C"/>
    <w:rsid w:val="00032FFB"/>
    <w:rsid w:val="000372FF"/>
    <w:rsid w:val="00040526"/>
    <w:rsid w:val="00047CAA"/>
    <w:rsid w:val="00051D56"/>
    <w:rsid w:val="00055F18"/>
    <w:rsid w:val="00061AB2"/>
    <w:rsid w:val="000723F0"/>
    <w:rsid w:val="000753A5"/>
    <w:rsid w:val="00076196"/>
    <w:rsid w:val="000809AC"/>
    <w:rsid w:val="0008132D"/>
    <w:rsid w:val="00084F62"/>
    <w:rsid w:val="00094ED6"/>
    <w:rsid w:val="00097F8A"/>
    <w:rsid w:val="000A1AD8"/>
    <w:rsid w:val="000A2651"/>
    <w:rsid w:val="000A3B80"/>
    <w:rsid w:val="000B1120"/>
    <w:rsid w:val="000B35DC"/>
    <w:rsid w:val="000B43E6"/>
    <w:rsid w:val="000B4CE0"/>
    <w:rsid w:val="000C7ED0"/>
    <w:rsid w:val="000D5FF9"/>
    <w:rsid w:val="000D62D8"/>
    <w:rsid w:val="000E38BE"/>
    <w:rsid w:val="000E49BE"/>
    <w:rsid w:val="000E6733"/>
    <w:rsid w:val="000F150C"/>
    <w:rsid w:val="000F1780"/>
    <w:rsid w:val="000F1EF9"/>
    <w:rsid w:val="000F34ED"/>
    <w:rsid w:val="000F41D7"/>
    <w:rsid w:val="000F58D0"/>
    <w:rsid w:val="000F609C"/>
    <w:rsid w:val="000F7239"/>
    <w:rsid w:val="000F7D7F"/>
    <w:rsid w:val="00101B2E"/>
    <w:rsid w:val="001021AC"/>
    <w:rsid w:val="001069B4"/>
    <w:rsid w:val="00110CA1"/>
    <w:rsid w:val="00121A05"/>
    <w:rsid w:val="00130234"/>
    <w:rsid w:val="00134101"/>
    <w:rsid w:val="00134CF8"/>
    <w:rsid w:val="00135B71"/>
    <w:rsid w:val="00136154"/>
    <w:rsid w:val="001462EE"/>
    <w:rsid w:val="0014707B"/>
    <w:rsid w:val="0015467A"/>
    <w:rsid w:val="00160593"/>
    <w:rsid w:val="00162CF1"/>
    <w:rsid w:val="00162DE1"/>
    <w:rsid w:val="00172DF5"/>
    <w:rsid w:val="00173A7C"/>
    <w:rsid w:val="001752B3"/>
    <w:rsid w:val="001779A6"/>
    <w:rsid w:val="00181636"/>
    <w:rsid w:val="0018370A"/>
    <w:rsid w:val="00186DA9"/>
    <w:rsid w:val="00186E10"/>
    <w:rsid w:val="001A6D72"/>
    <w:rsid w:val="001B0108"/>
    <w:rsid w:val="001B09A6"/>
    <w:rsid w:val="001B669F"/>
    <w:rsid w:val="001C1640"/>
    <w:rsid w:val="001C1C7D"/>
    <w:rsid w:val="001C5FC5"/>
    <w:rsid w:val="001D3095"/>
    <w:rsid w:val="001E3DC8"/>
    <w:rsid w:val="001E5CC5"/>
    <w:rsid w:val="001F7AFF"/>
    <w:rsid w:val="001F7D13"/>
    <w:rsid w:val="00203B74"/>
    <w:rsid w:val="002050F8"/>
    <w:rsid w:val="00207233"/>
    <w:rsid w:val="002108B7"/>
    <w:rsid w:val="00225C5F"/>
    <w:rsid w:val="00232DF9"/>
    <w:rsid w:val="00236609"/>
    <w:rsid w:val="0024008C"/>
    <w:rsid w:val="0024583D"/>
    <w:rsid w:val="00253E5A"/>
    <w:rsid w:val="00254419"/>
    <w:rsid w:val="00255B93"/>
    <w:rsid w:val="00257F9E"/>
    <w:rsid w:val="002639AD"/>
    <w:rsid w:val="00263FFF"/>
    <w:rsid w:val="00266AD6"/>
    <w:rsid w:val="0027022D"/>
    <w:rsid w:val="00291737"/>
    <w:rsid w:val="0029230C"/>
    <w:rsid w:val="002A4319"/>
    <w:rsid w:val="002C19A3"/>
    <w:rsid w:val="002C7AEF"/>
    <w:rsid w:val="002D547B"/>
    <w:rsid w:val="002D6820"/>
    <w:rsid w:val="002D7B8B"/>
    <w:rsid w:val="002E2D67"/>
    <w:rsid w:val="002E33F5"/>
    <w:rsid w:val="002E6C0E"/>
    <w:rsid w:val="002F1B86"/>
    <w:rsid w:val="002F2043"/>
    <w:rsid w:val="002F33C3"/>
    <w:rsid w:val="002F62AD"/>
    <w:rsid w:val="002F6D34"/>
    <w:rsid w:val="00300CED"/>
    <w:rsid w:val="003010B7"/>
    <w:rsid w:val="00303A44"/>
    <w:rsid w:val="003101D9"/>
    <w:rsid w:val="00310314"/>
    <w:rsid w:val="0031667C"/>
    <w:rsid w:val="00321F2F"/>
    <w:rsid w:val="003324F9"/>
    <w:rsid w:val="00333DEE"/>
    <w:rsid w:val="003363BA"/>
    <w:rsid w:val="00336672"/>
    <w:rsid w:val="00337E1B"/>
    <w:rsid w:val="00345D30"/>
    <w:rsid w:val="0034783F"/>
    <w:rsid w:val="0035361A"/>
    <w:rsid w:val="00353719"/>
    <w:rsid w:val="003666AE"/>
    <w:rsid w:val="003671A0"/>
    <w:rsid w:val="00373B25"/>
    <w:rsid w:val="003767E2"/>
    <w:rsid w:val="00376FA5"/>
    <w:rsid w:val="0037756E"/>
    <w:rsid w:val="00381DF0"/>
    <w:rsid w:val="0038305A"/>
    <w:rsid w:val="00383F1F"/>
    <w:rsid w:val="0038619A"/>
    <w:rsid w:val="00386259"/>
    <w:rsid w:val="003869FC"/>
    <w:rsid w:val="00386AF9"/>
    <w:rsid w:val="00394319"/>
    <w:rsid w:val="0039639A"/>
    <w:rsid w:val="00397046"/>
    <w:rsid w:val="003975FE"/>
    <w:rsid w:val="003A01A8"/>
    <w:rsid w:val="003A52FE"/>
    <w:rsid w:val="003A62BC"/>
    <w:rsid w:val="003B2168"/>
    <w:rsid w:val="003B5085"/>
    <w:rsid w:val="003B5A9B"/>
    <w:rsid w:val="003C58CD"/>
    <w:rsid w:val="003D2D97"/>
    <w:rsid w:val="003E0451"/>
    <w:rsid w:val="003E2FAA"/>
    <w:rsid w:val="003F2F19"/>
    <w:rsid w:val="003F5D8A"/>
    <w:rsid w:val="003F79FE"/>
    <w:rsid w:val="00400434"/>
    <w:rsid w:val="0040069C"/>
    <w:rsid w:val="00401059"/>
    <w:rsid w:val="00411406"/>
    <w:rsid w:val="00421ED5"/>
    <w:rsid w:val="00422E23"/>
    <w:rsid w:val="00424969"/>
    <w:rsid w:val="00426012"/>
    <w:rsid w:val="00426FC7"/>
    <w:rsid w:val="00427648"/>
    <w:rsid w:val="00430C3F"/>
    <w:rsid w:val="00435E44"/>
    <w:rsid w:val="00446A70"/>
    <w:rsid w:val="004471E9"/>
    <w:rsid w:val="004540E3"/>
    <w:rsid w:val="0045444F"/>
    <w:rsid w:val="004568D9"/>
    <w:rsid w:val="00462671"/>
    <w:rsid w:val="00463265"/>
    <w:rsid w:val="00470B48"/>
    <w:rsid w:val="00471430"/>
    <w:rsid w:val="00472627"/>
    <w:rsid w:val="00474C34"/>
    <w:rsid w:val="00474E0B"/>
    <w:rsid w:val="00476480"/>
    <w:rsid w:val="0047721B"/>
    <w:rsid w:val="004878CF"/>
    <w:rsid w:val="00495627"/>
    <w:rsid w:val="00495BFC"/>
    <w:rsid w:val="00497420"/>
    <w:rsid w:val="004A1116"/>
    <w:rsid w:val="004A732C"/>
    <w:rsid w:val="004B5B64"/>
    <w:rsid w:val="004C25F2"/>
    <w:rsid w:val="004C2849"/>
    <w:rsid w:val="004C5CF1"/>
    <w:rsid w:val="004C69A5"/>
    <w:rsid w:val="004D2B97"/>
    <w:rsid w:val="004D439E"/>
    <w:rsid w:val="004D4FF4"/>
    <w:rsid w:val="004E18D5"/>
    <w:rsid w:val="004F0791"/>
    <w:rsid w:val="004F4CBC"/>
    <w:rsid w:val="004F7C3B"/>
    <w:rsid w:val="00505DFB"/>
    <w:rsid w:val="005109CB"/>
    <w:rsid w:val="00511C50"/>
    <w:rsid w:val="00517C94"/>
    <w:rsid w:val="00521690"/>
    <w:rsid w:val="005224B4"/>
    <w:rsid w:val="005227A3"/>
    <w:rsid w:val="0052351E"/>
    <w:rsid w:val="00527E64"/>
    <w:rsid w:val="00531370"/>
    <w:rsid w:val="005430ED"/>
    <w:rsid w:val="00547474"/>
    <w:rsid w:val="00547E40"/>
    <w:rsid w:val="005604C1"/>
    <w:rsid w:val="00562122"/>
    <w:rsid w:val="005649AF"/>
    <w:rsid w:val="00565BA7"/>
    <w:rsid w:val="00566031"/>
    <w:rsid w:val="005706E0"/>
    <w:rsid w:val="005734AE"/>
    <w:rsid w:val="005814FD"/>
    <w:rsid w:val="005830EB"/>
    <w:rsid w:val="00584E4A"/>
    <w:rsid w:val="00593FB1"/>
    <w:rsid w:val="005A279E"/>
    <w:rsid w:val="005A326A"/>
    <w:rsid w:val="005A53D3"/>
    <w:rsid w:val="005A584B"/>
    <w:rsid w:val="005A5A71"/>
    <w:rsid w:val="005A68B7"/>
    <w:rsid w:val="005A698B"/>
    <w:rsid w:val="005B17A3"/>
    <w:rsid w:val="005B61A8"/>
    <w:rsid w:val="005B6F21"/>
    <w:rsid w:val="005B7C1B"/>
    <w:rsid w:val="005C0ACA"/>
    <w:rsid w:val="005C2DA1"/>
    <w:rsid w:val="005C3C69"/>
    <w:rsid w:val="005C5066"/>
    <w:rsid w:val="005C72F0"/>
    <w:rsid w:val="005C7AF6"/>
    <w:rsid w:val="005D0B3B"/>
    <w:rsid w:val="005D6624"/>
    <w:rsid w:val="005E193C"/>
    <w:rsid w:val="005E67ED"/>
    <w:rsid w:val="005F1705"/>
    <w:rsid w:val="005F2E23"/>
    <w:rsid w:val="005F78D7"/>
    <w:rsid w:val="00602063"/>
    <w:rsid w:val="00602509"/>
    <w:rsid w:val="00611AAA"/>
    <w:rsid w:val="00612444"/>
    <w:rsid w:val="00612F1B"/>
    <w:rsid w:val="006232F6"/>
    <w:rsid w:val="00624D0A"/>
    <w:rsid w:val="00625366"/>
    <w:rsid w:val="00627F72"/>
    <w:rsid w:val="0063002A"/>
    <w:rsid w:val="0063667C"/>
    <w:rsid w:val="00640AC6"/>
    <w:rsid w:val="00647808"/>
    <w:rsid w:val="0065221D"/>
    <w:rsid w:val="00660A67"/>
    <w:rsid w:val="0066293F"/>
    <w:rsid w:val="00670841"/>
    <w:rsid w:val="00670C4F"/>
    <w:rsid w:val="0067232B"/>
    <w:rsid w:val="006830E9"/>
    <w:rsid w:val="00685D81"/>
    <w:rsid w:val="00687A59"/>
    <w:rsid w:val="006A2CF5"/>
    <w:rsid w:val="006C3B43"/>
    <w:rsid w:val="006D0731"/>
    <w:rsid w:val="006D1AAB"/>
    <w:rsid w:val="006D4B90"/>
    <w:rsid w:val="006E0F0E"/>
    <w:rsid w:val="006E2FFB"/>
    <w:rsid w:val="006E7146"/>
    <w:rsid w:val="006F484F"/>
    <w:rsid w:val="00706078"/>
    <w:rsid w:val="00710415"/>
    <w:rsid w:val="007113FC"/>
    <w:rsid w:val="0071509D"/>
    <w:rsid w:val="0072145D"/>
    <w:rsid w:val="00737943"/>
    <w:rsid w:val="007409AD"/>
    <w:rsid w:val="00741224"/>
    <w:rsid w:val="00741F07"/>
    <w:rsid w:val="00745E7B"/>
    <w:rsid w:val="007461ED"/>
    <w:rsid w:val="00747348"/>
    <w:rsid w:val="00747818"/>
    <w:rsid w:val="0075197B"/>
    <w:rsid w:val="00753E84"/>
    <w:rsid w:val="007544B9"/>
    <w:rsid w:val="00754E7A"/>
    <w:rsid w:val="00764991"/>
    <w:rsid w:val="007756CD"/>
    <w:rsid w:val="00775C56"/>
    <w:rsid w:val="00784EC2"/>
    <w:rsid w:val="007874DE"/>
    <w:rsid w:val="00787F5D"/>
    <w:rsid w:val="00793A88"/>
    <w:rsid w:val="00794B3E"/>
    <w:rsid w:val="00796BCA"/>
    <w:rsid w:val="007A3ED8"/>
    <w:rsid w:val="007A460A"/>
    <w:rsid w:val="007A5C5F"/>
    <w:rsid w:val="007A60D9"/>
    <w:rsid w:val="007A6933"/>
    <w:rsid w:val="007B057D"/>
    <w:rsid w:val="007B10AD"/>
    <w:rsid w:val="007B1C5B"/>
    <w:rsid w:val="007B46AE"/>
    <w:rsid w:val="007B5FB0"/>
    <w:rsid w:val="007B62F6"/>
    <w:rsid w:val="007B767A"/>
    <w:rsid w:val="007C1E09"/>
    <w:rsid w:val="007C79DD"/>
    <w:rsid w:val="007D0ED7"/>
    <w:rsid w:val="007D2F4A"/>
    <w:rsid w:val="007D46B4"/>
    <w:rsid w:val="007D51FC"/>
    <w:rsid w:val="007E03B5"/>
    <w:rsid w:val="007F04B2"/>
    <w:rsid w:val="007F4920"/>
    <w:rsid w:val="007F51DA"/>
    <w:rsid w:val="007F5BBE"/>
    <w:rsid w:val="008137E1"/>
    <w:rsid w:val="008219D6"/>
    <w:rsid w:val="00821C6D"/>
    <w:rsid w:val="00822DBC"/>
    <w:rsid w:val="00827C7C"/>
    <w:rsid w:val="00832889"/>
    <w:rsid w:val="00832A58"/>
    <w:rsid w:val="0083412D"/>
    <w:rsid w:val="0084280D"/>
    <w:rsid w:val="00843ADA"/>
    <w:rsid w:val="00844597"/>
    <w:rsid w:val="00847238"/>
    <w:rsid w:val="00850E36"/>
    <w:rsid w:val="00851FEA"/>
    <w:rsid w:val="00853EA7"/>
    <w:rsid w:val="00853F24"/>
    <w:rsid w:val="0085510E"/>
    <w:rsid w:val="008557FF"/>
    <w:rsid w:val="00856D75"/>
    <w:rsid w:val="008600E9"/>
    <w:rsid w:val="008608D9"/>
    <w:rsid w:val="00861672"/>
    <w:rsid w:val="00867770"/>
    <w:rsid w:val="00870C58"/>
    <w:rsid w:val="00880D4F"/>
    <w:rsid w:val="00885263"/>
    <w:rsid w:val="00886464"/>
    <w:rsid w:val="0088742E"/>
    <w:rsid w:val="0089118F"/>
    <w:rsid w:val="00895A66"/>
    <w:rsid w:val="00896D19"/>
    <w:rsid w:val="008B246A"/>
    <w:rsid w:val="008B6307"/>
    <w:rsid w:val="008C7EA2"/>
    <w:rsid w:val="008D0896"/>
    <w:rsid w:val="008D1AEE"/>
    <w:rsid w:val="008D5C14"/>
    <w:rsid w:val="008E1D5C"/>
    <w:rsid w:val="008E2C4D"/>
    <w:rsid w:val="008E5166"/>
    <w:rsid w:val="008E5985"/>
    <w:rsid w:val="008F3FD5"/>
    <w:rsid w:val="00900C2F"/>
    <w:rsid w:val="0091079A"/>
    <w:rsid w:val="00914C9A"/>
    <w:rsid w:val="00924ABC"/>
    <w:rsid w:val="00925136"/>
    <w:rsid w:val="00925D56"/>
    <w:rsid w:val="00937F96"/>
    <w:rsid w:val="009404FD"/>
    <w:rsid w:val="009408B3"/>
    <w:rsid w:val="00940A95"/>
    <w:rsid w:val="009419A6"/>
    <w:rsid w:val="00944105"/>
    <w:rsid w:val="0094709E"/>
    <w:rsid w:val="00951169"/>
    <w:rsid w:val="0095249F"/>
    <w:rsid w:val="009620AE"/>
    <w:rsid w:val="00965201"/>
    <w:rsid w:val="0097506C"/>
    <w:rsid w:val="00976AD5"/>
    <w:rsid w:val="009831AC"/>
    <w:rsid w:val="00984226"/>
    <w:rsid w:val="009853FD"/>
    <w:rsid w:val="00987814"/>
    <w:rsid w:val="009945C1"/>
    <w:rsid w:val="009A1F6A"/>
    <w:rsid w:val="009A60FC"/>
    <w:rsid w:val="009A62BC"/>
    <w:rsid w:val="009A76D4"/>
    <w:rsid w:val="009C4682"/>
    <w:rsid w:val="009D1A82"/>
    <w:rsid w:val="009D1F6B"/>
    <w:rsid w:val="009D4965"/>
    <w:rsid w:val="009D555C"/>
    <w:rsid w:val="009E3F1F"/>
    <w:rsid w:val="00A051DC"/>
    <w:rsid w:val="00A07946"/>
    <w:rsid w:val="00A10FE0"/>
    <w:rsid w:val="00A144DB"/>
    <w:rsid w:val="00A17845"/>
    <w:rsid w:val="00A20C8B"/>
    <w:rsid w:val="00A25B03"/>
    <w:rsid w:val="00A33EB9"/>
    <w:rsid w:val="00A3575B"/>
    <w:rsid w:val="00A430D8"/>
    <w:rsid w:val="00A46418"/>
    <w:rsid w:val="00A55AC8"/>
    <w:rsid w:val="00A56929"/>
    <w:rsid w:val="00A60E4B"/>
    <w:rsid w:val="00A80006"/>
    <w:rsid w:val="00A81747"/>
    <w:rsid w:val="00A823C3"/>
    <w:rsid w:val="00A84605"/>
    <w:rsid w:val="00A864F6"/>
    <w:rsid w:val="00A92643"/>
    <w:rsid w:val="00A92EBE"/>
    <w:rsid w:val="00A939C7"/>
    <w:rsid w:val="00A94610"/>
    <w:rsid w:val="00A95BF4"/>
    <w:rsid w:val="00AA2661"/>
    <w:rsid w:val="00AC530F"/>
    <w:rsid w:val="00AC6132"/>
    <w:rsid w:val="00AC79BD"/>
    <w:rsid w:val="00AD0890"/>
    <w:rsid w:val="00AD3D79"/>
    <w:rsid w:val="00AD4696"/>
    <w:rsid w:val="00AE002A"/>
    <w:rsid w:val="00AE1AB0"/>
    <w:rsid w:val="00AE2FED"/>
    <w:rsid w:val="00AE473C"/>
    <w:rsid w:val="00AE68AA"/>
    <w:rsid w:val="00B14046"/>
    <w:rsid w:val="00B1622D"/>
    <w:rsid w:val="00B2477C"/>
    <w:rsid w:val="00B2728F"/>
    <w:rsid w:val="00B41CBC"/>
    <w:rsid w:val="00B4265F"/>
    <w:rsid w:val="00B46973"/>
    <w:rsid w:val="00B5270A"/>
    <w:rsid w:val="00B61F30"/>
    <w:rsid w:val="00B662EE"/>
    <w:rsid w:val="00B740F8"/>
    <w:rsid w:val="00B743FC"/>
    <w:rsid w:val="00B82322"/>
    <w:rsid w:val="00BA2B80"/>
    <w:rsid w:val="00BA61FE"/>
    <w:rsid w:val="00BA73D3"/>
    <w:rsid w:val="00BB1D99"/>
    <w:rsid w:val="00BC0342"/>
    <w:rsid w:val="00BC2CB2"/>
    <w:rsid w:val="00BD07A7"/>
    <w:rsid w:val="00BD08FA"/>
    <w:rsid w:val="00BD63FB"/>
    <w:rsid w:val="00BD6412"/>
    <w:rsid w:val="00BE615D"/>
    <w:rsid w:val="00BE72AE"/>
    <w:rsid w:val="00BE7422"/>
    <w:rsid w:val="00BF160D"/>
    <w:rsid w:val="00C017D9"/>
    <w:rsid w:val="00C03EC8"/>
    <w:rsid w:val="00C065B1"/>
    <w:rsid w:val="00C11176"/>
    <w:rsid w:val="00C12D65"/>
    <w:rsid w:val="00C12EAB"/>
    <w:rsid w:val="00C1483E"/>
    <w:rsid w:val="00C14E1B"/>
    <w:rsid w:val="00C2161A"/>
    <w:rsid w:val="00C220AE"/>
    <w:rsid w:val="00C22EED"/>
    <w:rsid w:val="00C27E9F"/>
    <w:rsid w:val="00C30119"/>
    <w:rsid w:val="00C31604"/>
    <w:rsid w:val="00C40719"/>
    <w:rsid w:val="00C43CCE"/>
    <w:rsid w:val="00C45A22"/>
    <w:rsid w:val="00C46B0C"/>
    <w:rsid w:val="00C46DED"/>
    <w:rsid w:val="00C47054"/>
    <w:rsid w:val="00C544BC"/>
    <w:rsid w:val="00C54B0C"/>
    <w:rsid w:val="00C56B5B"/>
    <w:rsid w:val="00C61180"/>
    <w:rsid w:val="00C647DF"/>
    <w:rsid w:val="00C64AF3"/>
    <w:rsid w:val="00C6776D"/>
    <w:rsid w:val="00C7026C"/>
    <w:rsid w:val="00C72BE5"/>
    <w:rsid w:val="00C73078"/>
    <w:rsid w:val="00C760B2"/>
    <w:rsid w:val="00C77B0A"/>
    <w:rsid w:val="00C80CFC"/>
    <w:rsid w:val="00C83479"/>
    <w:rsid w:val="00C90FA4"/>
    <w:rsid w:val="00C91220"/>
    <w:rsid w:val="00C9251E"/>
    <w:rsid w:val="00C92FA8"/>
    <w:rsid w:val="00CA63B0"/>
    <w:rsid w:val="00CB3AF6"/>
    <w:rsid w:val="00CB58FE"/>
    <w:rsid w:val="00CB655C"/>
    <w:rsid w:val="00CC14D1"/>
    <w:rsid w:val="00CC6C7B"/>
    <w:rsid w:val="00CD2A8D"/>
    <w:rsid w:val="00CD2FB1"/>
    <w:rsid w:val="00CD6F31"/>
    <w:rsid w:val="00CD7A34"/>
    <w:rsid w:val="00CE4E50"/>
    <w:rsid w:val="00CE5906"/>
    <w:rsid w:val="00CF0891"/>
    <w:rsid w:val="00CF13DB"/>
    <w:rsid w:val="00CF2D18"/>
    <w:rsid w:val="00CF517D"/>
    <w:rsid w:val="00D032AB"/>
    <w:rsid w:val="00D078F0"/>
    <w:rsid w:val="00D10726"/>
    <w:rsid w:val="00D12F41"/>
    <w:rsid w:val="00D14340"/>
    <w:rsid w:val="00D20499"/>
    <w:rsid w:val="00D26EFC"/>
    <w:rsid w:val="00D27091"/>
    <w:rsid w:val="00D27BF8"/>
    <w:rsid w:val="00D40BC0"/>
    <w:rsid w:val="00D461D4"/>
    <w:rsid w:val="00D5385B"/>
    <w:rsid w:val="00D57D1D"/>
    <w:rsid w:val="00D57DB1"/>
    <w:rsid w:val="00D612AD"/>
    <w:rsid w:val="00D61A2D"/>
    <w:rsid w:val="00D62B29"/>
    <w:rsid w:val="00D66545"/>
    <w:rsid w:val="00D72520"/>
    <w:rsid w:val="00D72BFD"/>
    <w:rsid w:val="00D74812"/>
    <w:rsid w:val="00D75293"/>
    <w:rsid w:val="00D7626A"/>
    <w:rsid w:val="00D7678E"/>
    <w:rsid w:val="00D85978"/>
    <w:rsid w:val="00D87613"/>
    <w:rsid w:val="00D94ABB"/>
    <w:rsid w:val="00DA2FB1"/>
    <w:rsid w:val="00DA63B3"/>
    <w:rsid w:val="00DA6FC6"/>
    <w:rsid w:val="00DB0DB9"/>
    <w:rsid w:val="00DB4487"/>
    <w:rsid w:val="00DB729E"/>
    <w:rsid w:val="00DC071E"/>
    <w:rsid w:val="00DC29EF"/>
    <w:rsid w:val="00DC4D9F"/>
    <w:rsid w:val="00DC52FF"/>
    <w:rsid w:val="00DC542E"/>
    <w:rsid w:val="00DC56D7"/>
    <w:rsid w:val="00DC65B5"/>
    <w:rsid w:val="00DD1D9C"/>
    <w:rsid w:val="00DD3819"/>
    <w:rsid w:val="00DD4E01"/>
    <w:rsid w:val="00DD5765"/>
    <w:rsid w:val="00DD7FDD"/>
    <w:rsid w:val="00DE0860"/>
    <w:rsid w:val="00DE0E3E"/>
    <w:rsid w:val="00DE1AD6"/>
    <w:rsid w:val="00DE1FAD"/>
    <w:rsid w:val="00DE4255"/>
    <w:rsid w:val="00DE4655"/>
    <w:rsid w:val="00DE6549"/>
    <w:rsid w:val="00DF47EA"/>
    <w:rsid w:val="00DF4A7E"/>
    <w:rsid w:val="00E00530"/>
    <w:rsid w:val="00E00A55"/>
    <w:rsid w:val="00E02850"/>
    <w:rsid w:val="00E07B64"/>
    <w:rsid w:val="00E110D3"/>
    <w:rsid w:val="00E11445"/>
    <w:rsid w:val="00E11F58"/>
    <w:rsid w:val="00E12CA7"/>
    <w:rsid w:val="00E15E27"/>
    <w:rsid w:val="00E3111E"/>
    <w:rsid w:val="00E315A2"/>
    <w:rsid w:val="00E32E80"/>
    <w:rsid w:val="00E33ABE"/>
    <w:rsid w:val="00E4271D"/>
    <w:rsid w:val="00E46366"/>
    <w:rsid w:val="00E46E07"/>
    <w:rsid w:val="00E47E13"/>
    <w:rsid w:val="00E5235A"/>
    <w:rsid w:val="00E71B91"/>
    <w:rsid w:val="00E76CC0"/>
    <w:rsid w:val="00E76F93"/>
    <w:rsid w:val="00E80330"/>
    <w:rsid w:val="00E84758"/>
    <w:rsid w:val="00E87484"/>
    <w:rsid w:val="00E875E9"/>
    <w:rsid w:val="00E87F94"/>
    <w:rsid w:val="00EA75D0"/>
    <w:rsid w:val="00EB1106"/>
    <w:rsid w:val="00EB37D3"/>
    <w:rsid w:val="00EB3BBF"/>
    <w:rsid w:val="00EB7CC1"/>
    <w:rsid w:val="00EC1F19"/>
    <w:rsid w:val="00EC304C"/>
    <w:rsid w:val="00EC7C49"/>
    <w:rsid w:val="00ED2491"/>
    <w:rsid w:val="00ED257F"/>
    <w:rsid w:val="00EE0516"/>
    <w:rsid w:val="00EE1749"/>
    <w:rsid w:val="00EF1428"/>
    <w:rsid w:val="00EF33F6"/>
    <w:rsid w:val="00EF4FD4"/>
    <w:rsid w:val="00F01B90"/>
    <w:rsid w:val="00F02AA3"/>
    <w:rsid w:val="00F04C51"/>
    <w:rsid w:val="00F0504C"/>
    <w:rsid w:val="00F11FC8"/>
    <w:rsid w:val="00F12289"/>
    <w:rsid w:val="00F12704"/>
    <w:rsid w:val="00F2013C"/>
    <w:rsid w:val="00F20E76"/>
    <w:rsid w:val="00F2556F"/>
    <w:rsid w:val="00F26C6D"/>
    <w:rsid w:val="00F422C6"/>
    <w:rsid w:val="00F4739F"/>
    <w:rsid w:val="00F516EB"/>
    <w:rsid w:val="00F55592"/>
    <w:rsid w:val="00F56251"/>
    <w:rsid w:val="00F5652A"/>
    <w:rsid w:val="00F565CF"/>
    <w:rsid w:val="00F631AA"/>
    <w:rsid w:val="00F70641"/>
    <w:rsid w:val="00F7412A"/>
    <w:rsid w:val="00FA0675"/>
    <w:rsid w:val="00FA2F09"/>
    <w:rsid w:val="00FB22A2"/>
    <w:rsid w:val="00FB5F15"/>
    <w:rsid w:val="00FC383F"/>
    <w:rsid w:val="00FE324C"/>
    <w:rsid w:val="00FE32EF"/>
    <w:rsid w:val="00FE6FA9"/>
    <w:rsid w:val="00FF14A8"/>
    <w:rsid w:val="00FF281A"/>
    <w:rsid w:val="00FF3A11"/>
    <w:rsid w:val="00FF715F"/>
    <w:rsid w:val="00FF7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78AFFC"/>
  <w15:chartTrackingRefBased/>
  <w15:docId w15:val="{1156942D-30D8-46F7-BFD5-29EC63598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jc w:val="both"/>
    </w:pPr>
    <w:rPr>
      <w:sz w:val="24"/>
      <w:szCs w:val="24"/>
    </w:rPr>
  </w:style>
  <w:style w:type="paragraph" w:styleId="1">
    <w:name w:val="heading 1"/>
    <w:aliases w:val="H1,Заголов,Заголовок 1 Знак1,Заголовок 1 Знак Знак,1,h1,app heading 1,ITT t1,II+,I,H11,H12,H13,H14,H15,H16,H17,H18,H111,H121,H131,H141,H151,H161,H171,H19,H112,H122,H132,H142,H152,H162,H172,H181,H1111,H1211,H1311,H1411,H1511,H1611,H1711,H110"/>
    <w:basedOn w:val="a7"/>
    <w:next w:val="20"/>
    <w:qFormat/>
    <w:pPr>
      <w:keepNext/>
      <w:pageBreakBefore/>
      <w:numPr>
        <w:numId w:val="1"/>
      </w:numPr>
      <w:spacing w:before="240" w:after="120" w:line="360" w:lineRule="auto"/>
      <w:jc w:val="center"/>
      <w:outlineLvl w:val="0"/>
    </w:pPr>
    <w:rPr>
      <w:rFonts w:ascii="Arial" w:hAnsi="Arial"/>
      <w:b/>
      <w:bCs/>
      <w:caps/>
      <w:kern w:val="32"/>
      <w:sz w:val="32"/>
      <w:szCs w:val="32"/>
    </w:rPr>
  </w:style>
  <w:style w:type="paragraph" w:styleId="20">
    <w:name w:val="heading 2"/>
    <w:aliases w:val="H2,Заголовок 2 Знак1,Заголовок 2 Знак Знак,H2 Знак Знак,Numbered text 3 Знак Знак,h2 Знак Знак,H2 Знак1,Numbered text 3 Знак1,2 headline Знак,h Знак,headline Знак,h2 Знак1,Numbered text 3,2 headline,h,headline,h2,2,Heading 2 Hidden,CHS,l2,22"/>
    <w:basedOn w:val="a7"/>
    <w:next w:val="a8"/>
    <w:qFormat/>
    <w:pPr>
      <w:keepNext/>
      <w:numPr>
        <w:ilvl w:val="1"/>
        <w:numId w:val="1"/>
      </w:numPr>
      <w:spacing w:before="240" w:after="60" w:line="360" w:lineRule="auto"/>
      <w:outlineLvl w:val="1"/>
    </w:pPr>
    <w:rPr>
      <w:rFonts w:ascii="Arial" w:hAnsi="Arial"/>
      <w:b/>
      <w:bCs/>
      <w:iCs/>
      <w:sz w:val="28"/>
      <w:szCs w:val="28"/>
    </w:rPr>
  </w:style>
  <w:style w:type="paragraph" w:styleId="3">
    <w:name w:val="heading 3"/>
    <w:aliases w:val="H3,3,Пункт,h3,Level 1 - 1,h31,h32,h33,h34,h35,h36,h37,h38,h39,h310,h311,h321,h331,h341,h351,h361,h371,h381,h312,h322,h332,h342,h352,h362,h372,h382,h313,h323,h333,h343,h353,h363,h373,h383,h314,h324,h334,h344,h354,h364,h374,h384,h315,h325,h335"/>
    <w:basedOn w:val="a7"/>
    <w:next w:val="a8"/>
    <w:qFormat/>
    <w:pPr>
      <w:keepNext/>
      <w:numPr>
        <w:ilvl w:val="2"/>
        <w:numId w:val="1"/>
      </w:numPr>
      <w:tabs>
        <w:tab w:val="left" w:pos="2340"/>
      </w:tabs>
      <w:spacing w:before="120" w:after="60" w:line="360" w:lineRule="auto"/>
      <w:outlineLvl w:val="2"/>
    </w:pPr>
    <w:rPr>
      <w:rFonts w:ascii="Arial" w:hAnsi="Arial"/>
      <w:b/>
      <w:bCs/>
      <w:szCs w:val="26"/>
    </w:rPr>
  </w:style>
  <w:style w:type="paragraph" w:styleId="40">
    <w:name w:val="heading 4"/>
    <w:aliases w:val="H4,Заголовок 4 (Приложение),Level 2 - a,4,I4,l4,heading4,I41,41,l41,heading41,(Shift Ctrl 4),Titre 41,t4.T4,4heading,h4,a.,4 dash,d,4 dash1,d1,31,h41,a.1,4 dash2,d2,32,h42,a.2,4 dash3,d3,33,h43,a.3,4 dash4,d4,34,h44,a.4,Sub sub heading,4 das"/>
    <w:basedOn w:val="a7"/>
    <w:next w:val="a8"/>
    <w:qFormat/>
    <w:pPr>
      <w:keepNext/>
      <w:tabs>
        <w:tab w:val="num" w:pos="1800"/>
        <w:tab w:val="left" w:pos="2340"/>
      </w:tabs>
      <w:spacing w:before="120" w:after="60" w:line="360" w:lineRule="auto"/>
      <w:ind w:left="720"/>
      <w:outlineLvl w:val="3"/>
    </w:pPr>
    <w:rPr>
      <w:rFonts w:ascii="Arial" w:hAnsi="Arial"/>
      <w:b/>
      <w:bCs/>
      <w:sz w:val="22"/>
      <w:szCs w:val="28"/>
    </w:rPr>
  </w:style>
  <w:style w:type="paragraph" w:styleId="5">
    <w:name w:val="heading 5"/>
    <w:aliases w:val="H5,PIM 5,5,ITT t5,PA Pico Section"/>
    <w:basedOn w:val="a7"/>
    <w:next w:val="a8"/>
    <w:qFormat/>
    <w:pPr>
      <w:numPr>
        <w:ilvl w:val="4"/>
        <w:numId w:val="4"/>
      </w:numPr>
      <w:tabs>
        <w:tab w:val="clear" w:pos="3600"/>
        <w:tab w:val="num" w:pos="2160"/>
        <w:tab w:val="left" w:pos="2340"/>
      </w:tabs>
      <w:spacing w:before="120" w:after="60" w:line="360" w:lineRule="auto"/>
      <w:ind w:left="720" w:firstLine="0"/>
      <w:outlineLvl w:val="4"/>
    </w:pPr>
    <w:rPr>
      <w:rFonts w:ascii="Arial" w:hAnsi="Arial"/>
      <w:b/>
      <w:bCs/>
      <w:iCs/>
      <w:sz w:val="22"/>
      <w:szCs w:val="26"/>
    </w:rPr>
  </w:style>
  <w:style w:type="paragraph" w:styleId="6">
    <w:name w:val="heading 6"/>
    <w:aliases w:val="PIM 6"/>
    <w:basedOn w:val="a7"/>
    <w:next w:val="a8"/>
    <w:qFormat/>
    <w:pPr>
      <w:keepNext/>
      <w:numPr>
        <w:ilvl w:val="5"/>
        <w:numId w:val="5"/>
      </w:numPr>
      <w:spacing w:before="120" w:after="60" w:line="360" w:lineRule="auto"/>
      <w:outlineLvl w:val="5"/>
    </w:pPr>
    <w:rPr>
      <w:rFonts w:ascii="Arial" w:hAnsi="Arial"/>
      <w:b/>
      <w:bCs/>
      <w:sz w:val="22"/>
    </w:rPr>
  </w:style>
  <w:style w:type="paragraph" w:styleId="7">
    <w:name w:val="heading 7"/>
    <w:aliases w:val="PIM 7"/>
    <w:basedOn w:val="a7"/>
    <w:next w:val="a8"/>
    <w:qFormat/>
    <w:pPr>
      <w:numPr>
        <w:ilvl w:val="6"/>
        <w:numId w:val="6"/>
      </w:numPr>
      <w:suppressAutoHyphens/>
      <w:spacing w:before="120" w:after="60" w:line="360" w:lineRule="auto"/>
      <w:outlineLvl w:val="6"/>
    </w:pPr>
    <w:rPr>
      <w:rFonts w:ascii="Arial" w:hAnsi="Arial"/>
      <w:b/>
      <w:bCs/>
      <w:sz w:val="22"/>
      <w:szCs w:val="20"/>
    </w:rPr>
  </w:style>
  <w:style w:type="paragraph" w:styleId="8">
    <w:name w:val="heading 8"/>
    <w:basedOn w:val="a7"/>
    <w:next w:val="a8"/>
    <w:qFormat/>
    <w:pPr>
      <w:numPr>
        <w:ilvl w:val="7"/>
        <w:numId w:val="7"/>
      </w:numPr>
      <w:suppressAutoHyphens/>
      <w:spacing w:before="120" w:after="60" w:line="360" w:lineRule="auto"/>
      <w:outlineLvl w:val="7"/>
    </w:pPr>
    <w:rPr>
      <w:rFonts w:ascii="Arial" w:hAnsi="Arial"/>
      <w:b/>
      <w:sz w:val="22"/>
      <w:szCs w:val="20"/>
    </w:rPr>
  </w:style>
  <w:style w:type="paragraph" w:styleId="9">
    <w:name w:val="heading 9"/>
    <w:basedOn w:val="a7"/>
    <w:next w:val="a8"/>
    <w:qFormat/>
    <w:pPr>
      <w:numPr>
        <w:ilvl w:val="8"/>
        <w:numId w:val="8"/>
      </w:numPr>
      <w:suppressAutoHyphens/>
      <w:spacing w:before="120" w:after="60" w:line="360" w:lineRule="auto"/>
      <w:outlineLvl w:val="8"/>
    </w:pPr>
    <w:rPr>
      <w:rFonts w:ascii="Arial" w:hAnsi="Arial"/>
      <w:b/>
      <w:sz w:val="22"/>
      <w:szCs w:val="20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8">
    <w:name w:val="Body Text Indent"/>
    <w:basedOn w:val="a7"/>
    <w:pPr>
      <w:spacing w:line="360" w:lineRule="auto"/>
      <w:ind w:firstLine="720"/>
    </w:pPr>
  </w:style>
  <w:style w:type="paragraph" w:customStyle="1" w:styleId="12">
    <w:name w:val="Таблица Тело Центр 12"/>
    <w:basedOn w:val="a7"/>
    <w:pPr>
      <w:jc w:val="center"/>
    </w:pPr>
    <w:rPr>
      <w:lang w:val="en-US"/>
    </w:rPr>
  </w:style>
  <w:style w:type="paragraph" w:styleId="ac">
    <w:name w:val="E-mail Signature"/>
    <w:basedOn w:val="a7"/>
  </w:style>
  <w:style w:type="paragraph" w:customStyle="1" w:styleId="120">
    <w:name w:val="Таблица Тело Ширина 12"/>
    <w:basedOn w:val="a7"/>
    <w:pPr>
      <w:jc w:val="left"/>
    </w:pPr>
  </w:style>
  <w:style w:type="paragraph" w:customStyle="1" w:styleId="121">
    <w:name w:val="Таблица Шапка 12"/>
    <w:basedOn w:val="a7"/>
    <w:pPr>
      <w:jc w:val="center"/>
    </w:pPr>
    <w:rPr>
      <w:b/>
      <w:bCs/>
    </w:rPr>
  </w:style>
  <w:style w:type="paragraph" w:styleId="11">
    <w:name w:val="toc 1"/>
    <w:basedOn w:val="a7"/>
    <w:next w:val="a7"/>
    <w:autoRedefine/>
    <w:uiPriority w:val="39"/>
    <w:rsid w:val="00333DEE"/>
    <w:pPr>
      <w:tabs>
        <w:tab w:val="right" w:leader="dot" w:pos="9656"/>
      </w:tabs>
      <w:spacing w:line="360" w:lineRule="auto"/>
      <w:ind w:left="720" w:hanging="720"/>
    </w:pPr>
    <w:rPr>
      <w:caps/>
      <w:noProof/>
    </w:rPr>
  </w:style>
  <w:style w:type="paragraph" w:styleId="22">
    <w:name w:val="toc 2"/>
    <w:basedOn w:val="a7"/>
    <w:next w:val="a7"/>
    <w:autoRedefine/>
    <w:uiPriority w:val="39"/>
    <w:pPr>
      <w:tabs>
        <w:tab w:val="left" w:pos="720"/>
        <w:tab w:val="left" w:pos="958"/>
        <w:tab w:val="right" w:leader="dot" w:pos="9678"/>
      </w:tabs>
      <w:spacing w:line="360" w:lineRule="auto"/>
      <w:ind w:left="726" w:hanging="726"/>
    </w:pPr>
    <w:rPr>
      <w:noProof/>
    </w:rPr>
  </w:style>
  <w:style w:type="paragraph" w:styleId="31">
    <w:name w:val="toc 3"/>
    <w:basedOn w:val="a7"/>
    <w:next w:val="a7"/>
    <w:autoRedefine/>
    <w:uiPriority w:val="39"/>
    <w:pPr>
      <w:spacing w:line="360" w:lineRule="auto"/>
    </w:pPr>
  </w:style>
  <w:style w:type="paragraph" w:styleId="41">
    <w:name w:val="toc 4"/>
    <w:basedOn w:val="a7"/>
    <w:next w:val="a7"/>
    <w:autoRedefine/>
    <w:semiHidden/>
    <w:pPr>
      <w:spacing w:line="360" w:lineRule="auto"/>
    </w:pPr>
  </w:style>
  <w:style w:type="paragraph" w:styleId="50">
    <w:name w:val="toc 5"/>
    <w:basedOn w:val="a7"/>
    <w:next w:val="a7"/>
    <w:autoRedefine/>
    <w:semiHidden/>
    <w:pPr>
      <w:spacing w:line="360" w:lineRule="auto"/>
      <w:ind w:left="958"/>
    </w:pPr>
  </w:style>
  <w:style w:type="paragraph" w:styleId="60">
    <w:name w:val="toc 6"/>
    <w:basedOn w:val="a7"/>
    <w:next w:val="a7"/>
    <w:autoRedefine/>
    <w:semiHidden/>
    <w:pPr>
      <w:spacing w:line="360" w:lineRule="auto"/>
      <w:ind w:left="1202"/>
    </w:pPr>
  </w:style>
  <w:style w:type="paragraph" w:styleId="70">
    <w:name w:val="toc 7"/>
    <w:basedOn w:val="a7"/>
    <w:next w:val="a7"/>
    <w:autoRedefine/>
    <w:semiHidden/>
    <w:pPr>
      <w:spacing w:line="360" w:lineRule="auto"/>
      <w:ind w:left="1440"/>
    </w:pPr>
  </w:style>
  <w:style w:type="paragraph" w:styleId="80">
    <w:name w:val="toc 8"/>
    <w:basedOn w:val="a7"/>
    <w:next w:val="a7"/>
    <w:autoRedefine/>
    <w:semiHidden/>
    <w:pPr>
      <w:spacing w:line="360" w:lineRule="auto"/>
      <w:ind w:left="1678"/>
    </w:pPr>
  </w:style>
  <w:style w:type="paragraph" w:styleId="90">
    <w:name w:val="toc 9"/>
    <w:basedOn w:val="a7"/>
    <w:next w:val="a7"/>
    <w:autoRedefine/>
    <w:semiHidden/>
    <w:pPr>
      <w:spacing w:line="360" w:lineRule="auto"/>
      <w:ind w:left="1922"/>
    </w:pPr>
  </w:style>
  <w:style w:type="character" w:styleId="ad">
    <w:name w:val="page number"/>
    <w:basedOn w:val="a9"/>
  </w:style>
  <w:style w:type="paragraph" w:styleId="ae">
    <w:name w:val="caption"/>
    <w:basedOn w:val="a7"/>
    <w:next w:val="a7"/>
    <w:qFormat/>
    <w:pPr>
      <w:spacing w:before="120" w:after="120"/>
      <w:jc w:val="right"/>
    </w:pPr>
    <w:rPr>
      <w:b/>
      <w:bCs/>
      <w:szCs w:val="20"/>
    </w:rPr>
  </w:style>
  <w:style w:type="paragraph" w:styleId="af">
    <w:name w:val="annotation text"/>
    <w:basedOn w:val="a7"/>
    <w:semiHidden/>
    <w:rPr>
      <w:sz w:val="20"/>
      <w:szCs w:val="20"/>
    </w:rPr>
  </w:style>
  <w:style w:type="paragraph" w:customStyle="1" w:styleId="af0">
    <w:name w:val="Комментарий"/>
    <w:basedOn w:val="a7"/>
    <w:pPr>
      <w:ind w:firstLine="720"/>
    </w:pPr>
    <w:rPr>
      <w:noProof/>
      <w:color w:val="0000FF"/>
    </w:rPr>
  </w:style>
  <w:style w:type="paragraph" w:customStyle="1" w:styleId="13">
    <w:name w:val="Заг 1 АННОТАЦИЯ"/>
    <w:basedOn w:val="a7"/>
    <w:next w:val="a7"/>
    <w:pPr>
      <w:pageBreakBefore/>
      <w:spacing w:before="120" w:after="60" w:line="360" w:lineRule="auto"/>
      <w:jc w:val="center"/>
    </w:pPr>
    <w:rPr>
      <w:rFonts w:ascii="Arial" w:hAnsi="Arial"/>
      <w:b/>
      <w:caps/>
      <w:kern w:val="28"/>
    </w:rPr>
  </w:style>
  <w:style w:type="character" w:styleId="af1">
    <w:name w:val="Hyperlink"/>
    <w:basedOn w:val="a9"/>
    <w:uiPriority w:val="99"/>
    <w:rPr>
      <w:color w:val="0000FF"/>
      <w:u w:val="single"/>
    </w:rPr>
  </w:style>
  <w:style w:type="character" w:styleId="af2">
    <w:name w:val="annotation reference"/>
    <w:basedOn w:val="a9"/>
    <w:semiHidden/>
    <w:rPr>
      <w:sz w:val="16"/>
      <w:szCs w:val="16"/>
    </w:rPr>
  </w:style>
  <w:style w:type="paragraph" w:styleId="af3">
    <w:name w:val="footnote text"/>
    <w:basedOn w:val="a7"/>
    <w:semiHidden/>
    <w:rPr>
      <w:sz w:val="20"/>
      <w:szCs w:val="20"/>
    </w:rPr>
  </w:style>
  <w:style w:type="character" w:styleId="af4">
    <w:name w:val="footnote reference"/>
    <w:basedOn w:val="a9"/>
    <w:semiHidden/>
    <w:rPr>
      <w:vertAlign w:val="superscript"/>
    </w:rPr>
  </w:style>
  <w:style w:type="paragraph" w:customStyle="1" w:styleId="a3">
    <w:name w:val="Нумерованный список с отступом"/>
    <w:basedOn w:val="a7"/>
    <w:pPr>
      <w:numPr>
        <w:numId w:val="15"/>
      </w:numPr>
      <w:tabs>
        <w:tab w:val="clear" w:pos="360"/>
        <w:tab w:val="num" w:pos="1080"/>
      </w:tabs>
      <w:spacing w:line="360" w:lineRule="auto"/>
      <w:ind w:left="1021" w:hanging="301"/>
    </w:pPr>
  </w:style>
  <w:style w:type="paragraph" w:customStyle="1" w:styleId="a0">
    <w:name w:val="Маркированный список с отступом"/>
    <w:basedOn w:val="a7"/>
    <w:pPr>
      <w:numPr>
        <w:numId w:val="13"/>
      </w:numPr>
      <w:spacing w:line="360" w:lineRule="auto"/>
    </w:pPr>
  </w:style>
  <w:style w:type="paragraph" w:styleId="af5">
    <w:name w:val="Title"/>
    <w:basedOn w:val="a7"/>
    <w:qFormat/>
    <w:pPr>
      <w:spacing w:before="240" w:after="60" w:line="360" w:lineRule="auto"/>
      <w:jc w:val="center"/>
    </w:pPr>
    <w:rPr>
      <w:rFonts w:ascii="Arial" w:hAnsi="Arial" w:cs="Arial"/>
      <w:b/>
      <w:bCs/>
      <w:caps/>
      <w:kern w:val="28"/>
      <w:sz w:val="32"/>
      <w:szCs w:val="32"/>
    </w:rPr>
  </w:style>
  <w:style w:type="paragraph" w:customStyle="1" w:styleId="af6">
    <w:name w:val="Примечание к тексту"/>
    <w:basedOn w:val="a7"/>
    <w:pPr>
      <w:ind w:firstLine="720"/>
    </w:pPr>
    <w:rPr>
      <w:sz w:val="22"/>
    </w:rPr>
  </w:style>
  <w:style w:type="paragraph" w:customStyle="1" w:styleId="a1">
    <w:name w:val="Перечень примечаний"/>
    <w:basedOn w:val="a7"/>
    <w:pPr>
      <w:numPr>
        <w:numId w:val="16"/>
      </w:numPr>
      <w:tabs>
        <w:tab w:val="clear" w:pos="360"/>
        <w:tab w:val="num" w:pos="1080"/>
      </w:tabs>
      <w:ind w:left="1021" w:hanging="301"/>
    </w:pPr>
    <w:rPr>
      <w:sz w:val="22"/>
    </w:rPr>
  </w:style>
  <w:style w:type="paragraph" w:styleId="af7">
    <w:name w:val="header"/>
    <w:basedOn w:val="a7"/>
    <w:pPr>
      <w:tabs>
        <w:tab w:val="center" w:pos="4677"/>
        <w:tab w:val="right" w:pos="9355"/>
      </w:tabs>
    </w:pPr>
  </w:style>
  <w:style w:type="paragraph" w:styleId="af8">
    <w:name w:val="footer"/>
    <w:basedOn w:val="a7"/>
    <w:pPr>
      <w:tabs>
        <w:tab w:val="center" w:pos="4677"/>
        <w:tab w:val="right" w:pos="9355"/>
      </w:tabs>
    </w:pPr>
  </w:style>
  <w:style w:type="paragraph" w:customStyle="1" w:styleId="21">
    <w:name w:val="ПрилА2"/>
    <w:basedOn w:val="a7"/>
    <w:pPr>
      <w:widowControl w:val="0"/>
      <w:numPr>
        <w:ilvl w:val="1"/>
        <w:numId w:val="17"/>
      </w:numPr>
      <w:spacing w:line="360" w:lineRule="auto"/>
      <w:ind w:left="0" w:firstLine="720"/>
      <w:jc w:val="left"/>
      <w:outlineLvl w:val="1"/>
    </w:pPr>
    <w:rPr>
      <w:rFonts w:ascii="Arial" w:hAnsi="Arial"/>
      <w:b/>
      <w:snapToGrid w:val="0"/>
      <w:sz w:val="28"/>
      <w:szCs w:val="20"/>
    </w:rPr>
  </w:style>
  <w:style w:type="paragraph" w:customStyle="1" w:styleId="30">
    <w:name w:val="ПрилА3"/>
    <w:basedOn w:val="a7"/>
    <w:pPr>
      <w:widowControl w:val="0"/>
      <w:numPr>
        <w:ilvl w:val="2"/>
        <w:numId w:val="18"/>
      </w:numPr>
      <w:tabs>
        <w:tab w:val="clear" w:pos="2160"/>
        <w:tab w:val="num" w:pos="1800"/>
      </w:tabs>
      <w:spacing w:line="360" w:lineRule="auto"/>
      <w:ind w:left="720" w:firstLine="0"/>
      <w:outlineLvl w:val="2"/>
    </w:pPr>
    <w:rPr>
      <w:rFonts w:ascii="Arial" w:hAnsi="Arial"/>
      <w:b/>
      <w:snapToGrid w:val="0"/>
      <w:szCs w:val="20"/>
    </w:rPr>
  </w:style>
  <w:style w:type="paragraph" w:customStyle="1" w:styleId="a5">
    <w:name w:val="Приложение А"/>
    <w:basedOn w:val="a7"/>
    <w:next w:val="a7"/>
    <w:pPr>
      <w:pageBreakBefore/>
      <w:widowControl w:val="0"/>
      <w:numPr>
        <w:numId w:val="19"/>
      </w:numPr>
      <w:tabs>
        <w:tab w:val="clear" w:pos="360"/>
        <w:tab w:val="num" w:pos="1480"/>
      </w:tabs>
      <w:spacing w:line="360" w:lineRule="auto"/>
      <w:ind w:left="1701" w:firstLine="0"/>
      <w:jc w:val="center"/>
      <w:outlineLvl w:val="0"/>
    </w:pPr>
    <w:rPr>
      <w:rFonts w:ascii="Arial" w:hAnsi="Arial"/>
      <w:b/>
      <w:caps/>
      <w:snapToGrid w:val="0"/>
      <w:sz w:val="32"/>
      <w:szCs w:val="20"/>
    </w:rPr>
  </w:style>
  <w:style w:type="paragraph" w:styleId="af9">
    <w:name w:val="Body Text"/>
    <w:aliases w:val="Основной текст Знак1,Основной текст Знак Знак,BO,ID,body indent,ändrad, ändrad,EHPT,Body Text2"/>
    <w:basedOn w:val="a7"/>
    <w:pPr>
      <w:spacing w:line="360" w:lineRule="auto"/>
      <w:ind w:firstLine="720"/>
      <w:jc w:val="left"/>
    </w:pPr>
    <w:rPr>
      <w:szCs w:val="20"/>
      <w:lang w:eastAsia="en-US"/>
    </w:rPr>
  </w:style>
  <w:style w:type="paragraph" w:customStyle="1" w:styleId="10">
    <w:name w:val="Маркированный список 1"/>
    <w:basedOn w:val="a7"/>
    <w:link w:val="14"/>
    <w:pPr>
      <w:numPr>
        <w:numId w:val="12"/>
      </w:numPr>
      <w:tabs>
        <w:tab w:val="clear" w:pos="1428"/>
        <w:tab w:val="num" w:pos="1800"/>
      </w:tabs>
      <w:ind w:left="1741" w:hanging="301"/>
    </w:pPr>
  </w:style>
  <w:style w:type="paragraph" w:customStyle="1" w:styleId="afa">
    <w:name w:val="Комментарий Список"/>
    <w:basedOn w:val="a7"/>
    <w:pPr>
      <w:tabs>
        <w:tab w:val="num" w:pos="1080"/>
      </w:tabs>
      <w:ind w:firstLine="720"/>
    </w:pPr>
    <w:rPr>
      <w:color w:val="0000FF"/>
    </w:rPr>
  </w:style>
  <w:style w:type="paragraph" w:customStyle="1" w:styleId="afb">
    <w:name w:val="КомментарийГОСТ"/>
    <w:basedOn w:val="a7"/>
    <w:pPr>
      <w:ind w:firstLine="720"/>
    </w:pPr>
    <w:rPr>
      <w:noProof/>
      <w:color w:val="800000"/>
    </w:rPr>
  </w:style>
  <w:style w:type="paragraph" w:customStyle="1" w:styleId="a2">
    <w:name w:val="КомментарийГОСТСписок"/>
    <w:basedOn w:val="a7"/>
    <w:pPr>
      <w:numPr>
        <w:numId w:val="10"/>
      </w:numPr>
      <w:tabs>
        <w:tab w:val="clear" w:pos="1440"/>
        <w:tab w:val="num" w:pos="1080"/>
      </w:tabs>
      <w:ind w:left="0" w:firstLine="720"/>
    </w:pPr>
    <w:rPr>
      <w:color w:val="800000"/>
    </w:rPr>
  </w:style>
  <w:style w:type="paragraph" w:customStyle="1" w:styleId="a6">
    <w:name w:val="Маркир. список"/>
    <w:basedOn w:val="a8"/>
    <w:pPr>
      <w:numPr>
        <w:numId w:val="11"/>
      </w:numPr>
      <w:tabs>
        <w:tab w:val="clear" w:pos="1428"/>
        <w:tab w:val="num" w:pos="1440"/>
      </w:tabs>
      <w:ind w:left="1440"/>
    </w:pPr>
    <w:rPr>
      <w:rFonts w:cs="Arial"/>
      <w:szCs w:val="20"/>
      <w:lang w:eastAsia="en-US"/>
    </w:rPr>
  </w:style>
  <w:style w:type="paragraph" w:styleId="afc">
    <w:name w:val="List Bullet"/>
    <w:aliases w:val="List Bullet 1,UL"/>
    <w:basedOn w:val="a7"/>
    <w:pPr>
      <w:tabs>
        <w:tab w:val="num" w:pos="1440"/>
      </w:tabs>
      <w:spacing w:line="360" w:lineRule="auto"/>
      <w:ind w:left="1440" w:hanging="360"/>
    </w:pPr>
    <w:rPr>
      <w:szCs w:val="20"/>
    </w:rPr>
  </w:style>
  <w:style w:type="paragraph" w:styleId="a">
    <w:name w:val="List Number"/>
    <w:basedOn w:val="a7"/>
    <w:pPr>
      <w:numPr>
        <w:numId w:val="14"/>
      </w:numPr>
      <w:tabs>
        <w:tab w:val="clear" w:pos="360"/>
        <w:tab w:val="num" w:pos="1080"/>
      </w:tabs>
      <w:spacing w:line="360" w:lineRule="auto"/>
      <w:ind w:left="1077" w:hanging="357"/>
    </w:pPr>
    <w:rPr>
      <w:szCs w:val="20"/>
    </w:rPr>
  </w:style>
  <w:style w:type="paragraph" w:styleId="23">
    <w:name w:val="Body Text 2"/>
    <w:basedOn w:val="a7"/>
    <w:pPr>
      <w:jc w:val="center"/>
    </w:pPr>
    <w:rPr>
      <w:b/>
      <w:sz w:val="36"/>
      <w:szCs w:val="20"/>
    </w:rPr>
  </w:style>
  <w:style w:type="paragraph" w:styleId="32">
    <w:name w:val="Body Text 3"/>
    <w:basedOn w:val="a7"/>
    <w:pPr>
      <w:jc w:val="left"/>
    </w:pPr>
    <w:rPr>
      <w:b/>
      <w:bCs/>
    </w:rPr>
  </w:style>
  <w:style w:type="character" w:styleId="afd">
    <w:name w:val="FollowedHyperlink"/>
    <w:basedOn w:val="a9"/>
    <w:rPr>
      <w:color w:val="800080"/>
      <w:u w:val="single"/>
    </w:rPr>
  </w:style>
  <w:style w:type="character" w:styleId="afe">
    <w:name w:val="Strong"/>
    <w:basedOn w:val="a9"/>
    <w:qFormat/>
    <w:rPr>
      <w:b/>
      <w:bCs/>
    </w:rPr>
  </w:style>
  <w:style w:type="paragraph" w:customStyle="1" w:styleId="15">
    <w:name w:val="Текст выноски1"/>
    <w:basedOn w:val="a7"/>
    <w:semiHidden/>
    <w:rPr>
      <w:rFonts w:ascii="Tahoma" w:hAnsi="Tahoma" w:cs="Tahoma"/>
      <w:sz w:val="16"/>
      <w:szCs w:val="16"/>
    </w:rPr>
  </w:style>
  <w:style w:type="paragraph" w:customStyle="1" w:styleId="aff">
    <w:name w:val="Абзац"/>
    <w:basedOn w:val="a7"/>
    <w:pPr>
      <w:spacing w:line="360" w:lineRule="auto"/>
      <w:ind w:firstLine="709"/>
    </w:pPr>
    <w:rPr>
      <w:szCs w:val="20"/>
    </w:rPr>
  </w:style>
  <w:style w:type="paragraph" w:styleId="aff0">
    <w:name w:val="Normal (Web)"/>
    <w:basedOn w:val="a7"/>
    <w:pPr>
      <w:spacing w:before="100" w:beforeAutospacing="1" w:after="100" w:afterAutospacing="1"/>
      <w:jc w:val="left"/>
    </w:pPr>
  </w:style>
  <w:style w:type="paragraph" w:customStyle="1" w:styleId="a4">
    <w:name w:val="Список олег"/>
    <w:basedOn w:val="a7"/>
    <w:pPr>
      <w:numPr>
        <w:ilvl w:val="2"/>
        <w:numId w:val="22"/>
      </w:numPr>
    </w:pPr>
  </w:style>
  <w:style w:type="paragraph" w:customStyle="1" w:styleId="2">
    <w:name w:val="Олег2"/>
    <w:basedOn w:val="a7"/>
    <w:pPr>
      <w:numPr>
        <w:numId w:val="23"/>
      </w:numPr>
    </w:pPr>
  </w:style>
  <w:style w:type="paragraph" w:styleId="aff1">
    <w:name w:val="Balloon Text"/>
    <w:basedOn w:val="a7"/>
    <w:semiHidden/>
    <w:rsid w:val="00CB3AF6"/>
    <w:rPr>
      <w:rFonts w:ascii="Tahoma" w:hAnsi="Tahoma" w:cs="Tahoma"/>
      <w:sz w:val="16"/>
      <w:szCs w:val="16"/>
    </w:rPr>
  </w:style>
  <w:style w:type="paragraph" w:styleId="aff2">
    <w:name w:val="annotation subject"/>
    <w:basedOn w:val="af"/>
    <w:next w:val="af"/>
    <w:semiHidden/>
    <w:rsid w:val="00DB0DB9"/>
    <w:rPr>
      <w:b/>
      <w:bCs/>
    </w:rPr>
  </w:style>
  <w:style w:type="paragraph" w:customStyle="1" w:styleId="aff3">
    <w:name w:val="Титул"/>
    <w:basedOn w:val="a7"/>
    <w:rsid w:val="00D57D1D"/>
    <w:pPr>
      <w:jc w:val="center"/>
    </w:pPr>
    <w:rPr>
      <w:rFonts w:ascii="Arial" w:hAnsi="Arial"/>
      <w:szCs w:val="20"/>
      <w:lang w:eastAsia="en-US"/>
    </w:rPr>
  </w:style>
  <w:style w:type="paragraph" w:customStyle="1" w:styleId="MyNormal">
    <w:name w:val="MyNormal"/>
    <w:basedOn w:val="a7"/>
    <w:rsid w:val="0038305A"/>
    <w:pPr>
      <w:ind w:firstLine="540"/>
      <w:jc w:val="left"/>
    </w:pPr>
    <w:rPr>
      <w:rFonts w:ascii="Arial" w:hAnsi="Arial" w:cs="Arial"/>
    </w:rPr>
  </w:style>
  <w:style w:type="paragraph" w:customStyle="1" w:styleId="MyHeader1">
    <w:name w:val="MyHeader1"/>
    <w:basedOn w:val="1"/>
    <w:next w:val="MyNormal"/>
    <w:rsid w:val="00584E4A"/>
    <w:pPr>
      <w:pageBreakBefore w:val="0"/>
      <w:numPr>
        <w:numId w:val="0"/>
      </w:numPr>
      <w:tabs>
        <w:tab w:val="num" w:pos="2831"/>
      </w:tabs>
      <w:spacing w:after="60" w:line="240" w:lineRule="auto"/>
      <w:ind w:left="2831" w:hanging="360"/>
      <w:jc w:val="left"/>
    </w:pPr>
    <w:rPr>
      <w:rFonts w:cs="Arial"/>
      <w:caps w:val="0"/>
      <w:sz w:val="28"/>
    </w:rPr>
  </w:style>
  <w:style w:type="table" w:styleId="aff4">
    <w:name w:val="Table Grid"/>
    <w:basedOn w:val="aa"/>
    <w:rsid w:val="00B2728F"/>
    <w:pPr>
      <w:spacing w:before="60"/>
      <w:ind w:left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5">
    <w:name w:val="Текст таблицы"/>
    <w:basedOn w:val="a7"/>
    <w:next w:val="a7"/>
    <w:rsid w:val="00987814"/>
    <w:rPr>
      <w:sz w:val="22"/>
      <w:szCs w:val="20"/>
    </w:rPr>
  </w:style>
  <w:style w:type="paragraph" w:customStyle="1" w:styleId="TableHeading">
    <w:name w:val="Table Heading"/>
    <w:aliases w:val="th"/>
    <w:basedOn w:val="a7"/>
    <w:rsid w:val="00987814"/>
    <w:pPr>
      <w:keepNext/>
      <w:spacing w:line="240" w:lineRule="atLeast"/>
      <w:jc w:val="left"/>
    </w:pPr>
    <w:rPr>
      <w:rFonts w:ascii="Arial" w:hAnsi="Arial" w:cs="Arial"/>
      <w:b/>
      <w:bCs/>
      <w:snapToGrid w:val="0"/>
      <w:color w:val="FFFFFF"/>
      <w:kern w:val="20"/>
      <w:sz w:val="18"/>
      <w:szCs w:val="18"/>
      <w:lang w:val="en-US" w:eastAsia="en-US"/>
    </w:rPr>
  </w:style>
  <w:style w:type="table" w:styleId="16">
    <w:name w:val="Table Grid 1"/>
    <w:basedOn w:val="aa"/>
    <w:rsid w:val="00C72BE5"/>
    <w:pPr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lastincell">
    <w:name w:val="lastincell"/>
    <w:basedOn w:val="a7"/>
    <w:rsid w:val="00C72BE5"/>
    <w:pPr>
      <w:spacing w:before="100" w:beforeAutospacing="1" w:after="100" w:afterAutospacing="1"/>
      <w:jc w:val="left"/>
    </w:pPr>
  </w:style>
  <w:style w:type="paragraph" w:customStyle="1" w:styleId="42">
    <w:name w:val="Заголовок 4_ТЗ"/>
    <w:basedOn w:val="a7"/>
    <w:rsid w:val="00B740F8"/>
  </w:style>
  <w:style w:type="paragraph" w:customStyle="1" w:styleId="4">
    <w:name w:val="Заголовок 4_"/>
    <w:basedOn w:val="af9"/>
    <w:rsid w:val="00B740F8"/>
    <w:pPr>
      <w:numPr>
        <w:ilvl w:val="3"/>
        <w:numId w:val="41"/>
      </w:numPr>
      <w:tabs>
        <w:tab w:val="clear" w:pos="1800"/>
        <w:tab w:val="left" w:pos="1860"/>
      </w:tabs>
      <w:spacing w:before="120" w:after="120" w:line="240" w:lineRule="auto"/>
      <w:ind w:left="709"/>
      <w:jc w:val="both"/>
    </w:pPr>
    <w:rPr>
      <w:b/>
      <w:szCs w:val="24"/>
    </w:rPr>
  </w:style>
  <w:style w:type="paragraph" w:customStyle="1" w:styleId="aff6">
    <w:name w:val="фпкныево"/>
    <w:basedOn w:val="10"/>
    <w:link w:val="aff7"/>
    <w:qFormat/>
    <w:rsid w:val="00333DEE"/>
    <w:pPr>
      <w:tabs>
        <w:tab w:val="clear" w:pos="1800"/>
        <w:tab w:val="num" w:pos="1843"/>
      </w:tabs>
      <w:ind w:left="1134"/>
    </w:pPr>
  </w:style>
  <w:style w:type="character" w:customStyle="1" w:styleId="14">
    <w:name w:val="Маркированный список 1 Знак"/>
    <w:basedOn w:val="a9"/>
    <w:link w:val="10"/>
    <w:rsid w:val="00333DEE"/>
    <w:rPr>
      <w:sz w:val="24"/>
      <w:szCs w:val="24"/>
    </w:rPr>
  </w:style>
  <w:style w:type="character" w:customStyle="1" w:styleId="aff7">
    <w:name w:val="фпкныево Знак"/>
    <w:basedOn w:val="14"/>
    <w:link w:val="aff6"/>
    <w:rsid w:val="00333DE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6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7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1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NT\Profiles\luba\&#1044;&#1072;&#1085;&#1085;&#1099;&#1077;\Microsoft\&#1064;&#1072;&#1073;&#1083;&#1086;&#1085;&#1099;\&#1056;&#1072;&#1073;&#1086;&#1095;&#1080;&#1081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AADF6-93B1-4AB7-A3DA-96809C4212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Рабочий.dot</Template>
  <TotalTime>17</TotalTime>
  <Pages>14</Pages>
  <Words>2198</Words>
  <Characters>12532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ГОСТ34. Пояснительная записка к техническому проекту</vt:lpstr>
    </vt:vector>
  </TitlesOfParts>
  <Company/>
  <LinksUpToDate>false</LinksUpToDate>
  <CharactersWithSpaces>14701</CharactersWithSpaces>
  <SharedDoc>false</SharedDoc>
  <HLinks>
    <vt:vector size="156" baseType="variant">
      <vt:variant>
        <vt:i4>1376304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_Toc151264616</vt:lpwstr>
      </vt:variant>
      <vt:variant>
        <vt:i4>1376304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_Toc151264615</vt:lpwstr>
      </vt:variant>
      <vt:variant>
        <vt:i4>1376304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_Toc151264614</vt:lpwstr>
      </vt:variant>
      <vt:variant>
        <vt:i4>1376304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_Toc151264613</vt:lpwstr>
      </vt:variant>
      <vt:variant>
        <vt:i4>1376304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_Toc151264612</vt:lpwstr>
      </vt:variant>
      <vt:variant>
        <vt:i4>1376304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_Toc151264611</vt:lpwstr>
      </vt:variant>
      <vt:variant>
        <vt:i4>1376304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_Toc151264610</vt:lpwstr>
      </vt:variant>
      <vt:variant>
        <vt:i4>1310768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_Toc151264609</vt:lpwstr>
      </vt:variant>
      <vt:variant>
        <vt:i4>1310768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_Toc151264608</vt:lpwstr>
      </vt:variant>
      <vt:variant>
        <vt:i4>1310768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_Toc151264607</vt:lpwstr>
      </vt:variant>
      <vt:variant>
        <vt:i4>1310768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_Toc151264606</vt:lpwstr>
      </vt:variant>
      <vt:variant>
        <vt:i4>1310768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_Toc151264605</vt:lpwstr>
      </vt:variant>
      <vt:variant>
        <vt:i4>1310768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_Toc151264604</vt:lpwstr>
      </vt:variant>
      <vt:variant>
        <vt:i4>1310768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_Toc151264603</vt:lpwstr>
      </vt:variant>
      <vt:variant>
        <vt:i4>1310768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_Toc151264602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_Toc151264601</vt:lpwstr>
      </vt:variant>
      <vt:variant>
        <vt:i4>1310768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_Toc151264600</vt:lpwstr>
      </vt:variant>
      <vt:variant>
        <vt:i4>1900595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_Toc151264599</vt:lpwstr>
      </vt:variant>
      <vt:variant>
        <vt:i4>1900595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_Toc151264598</vt:lpwstr>
      </vt:variant>
      <vt:variant>
        <vt:i4>1900595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_Toc151264597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_Toc151264596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_Toc151264595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_Toc151264594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_Toc151264593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_Toc151264592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_Toc151264591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ГОСТ34. Пояснительная записка к техническому проекту</dc:title>
  <dc:subject>Технический проект. Шаблоны документов.</dc:subject>
  <dc:creator>elcortador</dc:creator>
  <cp:keywords/>
  <dc:description/>
  <cp:lastModifiedBy>elcortador</cp:lastModifiedBy>
  <cp:revision>1</cp:revision>
  <cp:lastPrinted>2006-02-21T13:22:00Z</cp:lastPrinted>
  <dcterms:created xsi:type="dcterms:W3CDTF">2026-09-08T14:21:00Z</dcterms:created>
  <dcterms:modified xsi:type="dcterms:W3CDTF">2026-09-09T16:24:00Z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ДокПЗ">
    <vt:lpwstr>XXX.П2</vt:lpwstr>
  </property>
  <property fmtid="{D5CDD505-2E9C-101B-9397-08002B2CF9AE}" pid="3" name="ДокПМИ">
    <vt:lpwstr>XXX.ПМ</vt:lpwstr>
  </property>
  <property fmtid="{D5CDD505-2E9C-101B-9397-08002B2CF9AE}" pid="4" name="НаимСистемыПолное">
    <vt:lpwstr>&lt;Наименование АС&gt;</vt:lpwstr>
  </property>
  <property fmtid="{D5CDD505-2E9C-101B-9397-08002B2CF9AE}" pid="5" name="НаимСистемыКраткое">
    <vt:lpwstr>&lt;Наименование АС краткое&gt;</vt:lpwstr>
  </property>
  <property fmtid="{D5CDD505-2E9C-101B-9397-08002B2CF9AE}" pid="6" name="ДокФормуляр">
    <vt:lpwstr>XXX.ФО</vt:lpwstr>
  </property>
</Properties>
</file>